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873A4" w14:textId="77777777" w:rsidR="00D91C3B" w:rsidRDefault="007C7A33" w:rsidP="006814D3">
      <w:pPr>
        <w:pStyle w:val="Standaard-Acc-0pt-voor-0pt-na"/>
        <w:sectPr w:rsidR="00D91C3B" w:rsidSect="000C109F">
          <w:headerReference w:type="default" r:id="rId10"/>
          <w:footerReference w:type="default" r:id="rId11"/>
          <w:footerReference w:type="first" r:id="rId12"/>
          <w:pgSz w:w="11906" w:h="16838"/>
          <w:pgMar w:top="1417" w:right="1417" w:bottom="1417" w:left="1417" w:header="708" w:footer="708" w:gutter="0"/>
          <w:cols w:space="708"/>
          <w:titlePg/>
          <w:docGrid w:linePitch="360"/>
        </w:sectPr>
      </w:pPr>
      <w:r w:rsidRPr="00531E50">
        <w:rPr>
          <w:noProof/>
        </w:rPr>
        <w:drawing>
          <wp:anchor distT="0" distB="0" distL="114300" distR="114300" simplePos="0" relativeHeight="251657216" behindDoc="0" locked="0" layoutInCell="1" allowOverlap="1" wp14:anchorId="50B3708F" wp14:editId="0EF20C66">
            <wp:simplePos x="0" y="0"/>
            <wp:positionH relativeFrom="page">
              <wp:posOffset>563880</wp:posOffset>
            </wp:positionH>
            <wp:positionV relativeFrom="page">
              <wp:posOffset>358140</wp:posOffset>
            </wp:positionV>
            <wp:extent cx="2512695" cy="561340"/>
            <wp:effectExtent l="0" t="0" r="0" b="0"/>
            <wp:wrapTopAndBottom/>
            <wp:docPr id="899049576" name="Graphic 1" descr="Logo Accessibility, onderdeel van Bartimé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049576" name="Graphic 1" descr="Logo Accessibility, onderdeel van Bartiméus"/>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2512695" cy="561340"/>
                    </a:xfrm>
                    <a:prstGeom prst="rect">
                      <a:avLst/>
                    </a:prstGeom>
                  </pic:spPr>
                </pic:pic>
              </a:graphicData>
            </a:graphic>
            <wp14:sizeRelH relativeFrom="margin">
              <wp14:pctWidth>0</wp14:pctWidth>
            </wp14:sizeRelH>
            <wp14:sizeRelV relativeFrom="margin">
              <wp14:pctHeight>0</wp14:pctHeight>
            </wp14:sizeRelV>
          </wp:anchor>
        </w:drawing>
      </w:r>
    </w:p>
    <w:p w14:paraId="4B952DEE" w14:textId="4BDEA5BE" w:rsidR="52750A93" w:rsidRDefault="00D55E1A" w:rsidP="00DA20B8">
      <w:pPr>
        <w:pStyle w:val="Kop1"/>
      </w:pPr>
      <w:r>
        <w:t>Strooptest</w:t>
      </w:r>
    </w:p>
    <w:p w14:paraId="642C9FCF" w14:textId="09A02C86" w:rsidR="00C43DCB" w:rsidRPr="00C43DCB" w:rsidRDefault="00C43DCB" w:rsidP="00C43DCB">
      <w:r>
        <w:t>Ervaar</w:t>
      </w:r>
      <w:r w:rsidR="00E54417">
        <w:t xml:space="preserve"> </w:t>
      </w:r>
      <w:r>
        <w:t>hoe</w:t>
      </w:r>
      <w:r w:rsidR="00E54417">
        <w:t xml:space="preserve"> </w:t>
      </w:r>
      <w:r w:rsidR="00293FBC">
        <w:t>lastig</w:t>
      </w:r>
      <w:r w:rsidR="00E54417">
        <w:t xml:space="preserve"> </w:t>
      </w:r>
      <w:r w:rsidR="00293FBC">
        <w:t>het</w:t>
      </w:r>
      <w:r w:rsidR="00E54417">
        <w:t xml:space="preserve"> </w:t>
      </w:r>
      <w:r w:rsidR="00293FBC">
        <w:t>is</w:t>
      </w:r>
      <w:r w:rsidR="00E54417">
        <w:t xml:space="preserve"> </w:t>
      </w:r>
      <w:r w:rsidR="00293FBC">
        <w:t>om</w:t>
      </w:r>
      <w:r w:rsidR="00E54417">
        <w:t xml:space="preserve"> </w:t>
      </w:r>
      <w:r w:rsidR="00293FBC">
        <w:t>je</w:t>
      </w:r>
      <w:r w:rsidR="00E54417">
        <w:t xml:space="preserve"> </w:t>
      </w:r>
      <w:r w:rsidR="00293FBC">
        <w:t>te</w:t>
      </w:r>
      <w:r w:rsidR="00E54417">
        <w:t xml:space="preserve"> </w:t>
      </w:r>
      <w:r w:rsidR="00293FBC">
        <w:t>focussen</w:t>
      </w:r>
      <w:r w:rsidR="00E54417">
        <w:t xml:space="preserve"> </w:t>
      </w:r>
      <w:r w:rsidR="00293FBC">
        <w:t>wanneer</w:t>
      </w:r>
      <w:r w:rsidR="00E54417">
        <w:t xml:space="preserve"> </w:t>
      </w:r>
      <w:r w:rsidR="00293FBC">
        <w:t>je</w:t>
      </w:r>
      <w:r w:rsidR="00E54417">
        <w:t xml:space="preserve"> </w:t>
      </w:r>
      <w:r w:rsidR="00293FBC">
        <w:t>tegelijkertijd</w:t>
      </w:r>
      <w:r w:rsidR="00E54417">
        <w:t xml:space="preserve"> </w:t>
      </w:r>
      <w:r w:rsidR="00293FBC">
        <w:t>twee</w:t>
      </w:r>
      <w:r w:rsidR="00E54417">
        <w:t xml:space="preserve"> </w:t>
      </w:r>
      <w:r w:rsidR="00293FBC">
        <w:t>tegenstrijdige</w:t>
      </w:r>
      <w:r w:rsidR="00E54417">
        <w:t xml:space="preserve"> </w:t>
      </w:r>
      <w:r w:rsidR="00293FBC">
        <w:t>prikkels</w:t>
      </w:r>
      <w:r w:rsidR="00E54417">
        <w:t xml:space="preserve"> </w:t>
      </w:r>
      <w:r w:rsidR="00293FBC">
        <w:t>krijgt.</w:t>
      </w:r>
      <w:r w:rsidR="00E54417">
        <w:t xml:space="preserve"> </w:t>
      </w:r>
      <w:r w:rsidR="00293FBC">
        <w:t>Door</w:t>
      </w:r>
      <w:r w:rsidR="00E54417">
        <w:t xml:space="preserve"> </w:t>
      </w:r>
      <w:r w:rsidR="00293FBC">
        <w:t>kleurwoorden</w:t>
      </w:r>
      <w:r w:rsidR="00E54417">
        <w:t xml:space="preserve"> </w:t>
      </w:r>
      <w:r w:rsidR="00293FBC">
        <w:t>te</w:t>
      </w:r>
      <w:r w:rsidR="00E54417">
        <w:t xml:space="preserve"> </w:t>
      </w:r>
      <w:r w:rsidR="00293FBC">
        <w:t>lezen</w:t>
      </w:r>
      <w:r w:rsidR="00E54417">
        <w:t xml:space="preserve"> </w:t>
      </w:r>
      <w:r w:rsidR="00293FBC">
        <w:t>waarvan</w:t>
      </w:r>
      <w:r w:rsidR="00E54417">
        <w:t xml:space="preserve"> </w:t>
      </w:r>
      <w:r w:rsidR="00293FBC">
        <w:t>de</w:t>
      </w:r>
      <w:r w:rsidR="00E54417">
        <w:t xml:space="preserve"> </w:t>
      </w:r>
      <w:r w:rsidR="00293FBC">
        <w:t>inktkleur</w:t>
      </w:r>
      <w:r w:rsidR="00E54417">
        <w:t xml:space="preserve"> </w:t>
      </w:r>
      <w:r w:rsidR="00293FBC">
        <w:t>niet</w:t>
      </w:r>
      <w:r w:rsidR="00E54417">
        <w:t xml:space="preserve"> </w:t>
      </w:r>
      <w:r w:rsidR="00293FBC">
        <w:t>overeenkomt</w:t>
      </w:r>
      <w:r w:rsidR="00E54417">
        <w:t xml:space="preserve"> </w:t>
      </w:r>
      <w:r w:rsidR="00293FBC">
        <w:t>met</w:t>
      </w:r>
      <w:r w:rsidR="00E54417">
        <w:t xml:space="preserve"> </w:t>
      </w:r>
      <w:r w:rsidR="00293FBC">
        <w:t>de</w:t>
      </w:r>
      <w:r w:rsidR="00E54417">
        <w:t xml:space="preserve"> </w:t>
      </w:r>
      <w:r w:rsidR="00293FBC">
        <w:t>betekenis</w:t>
      </w:r>
      <w:r w:rsidR="00E54417">
        <w:t xml:space="preserve"> </w:t>
      </w:r>
      <w:r w:rsidR="00293FBC">
        <w:t>van</w:t>
      </w:r>
      <w:r w:rsidR="00E54417">
        <w:t xml:space="preserve"> </w:t>
      </w:r>
      <w:r w:rsidR="00293FBC">
        <w:t>het</w:t>
      </w:r>
      <w:r w:rsidR="00E54417">
        <w:t xml:space="preserve"> </w:t>
      </w:r>
      <w:r w:rsidR="00293FBC">
        <w:t>woord,</w:t>
      </w:r>
      <w:r w:rsidR="00E54417">
        <w:t xml:space="preserve"> </w:t>
      </w:r>
      <w:r w:rsidR="00293FBC">
        <w:t>erva</w:t>
      </w:r>
      <w:r w:rsidR="003D6542">
        <w:t>ren</w:t>
      </w:r>
      <w:r w:rsidR="00E54417">
        <w:t xml:space="preserve"> </w:t>
      </w:r>
      <w:r w:rsidR="003D6542">
        <w:t>deelnemers</w:t>
      </w:r>
      <w:r w:rsidR="00E54417">
        <w:t xml:space="preserve"> </w:t>
      </w:r>
      <w:r w:rsidR="00293FBC">
        <w:t>hoe</w:t>
      </w:r>
      <w:r w:rsidR="00E54417">
        <w:t xml:space="preserve"> </w:t>
      </w:r>
      <w:r w:rsidR="003D6542">
        <w:t>het</w:t>
      </w:r>
      <w:r w:rsidR="00E54417">
        <w:t xml:space="preserve"> </w:t>
      </w:r>
      <w:r w:rsidR="00293FBC">
        <w:t>brein</w:t>
      </w:r>
      <w:r w:rsidR="00E54417">
        <w:t xml:space="preserve"> </w:t>
      </w:r>
      <w:r w:rsidR="00293FBC">
        <w:t>automatisch</w:t>
      </w:r>
      <w:r w:rsidR="00E54417">
        <w:t xml:space="preserve"> </w:t>
      </w:r>
      <w:r w:rsidR="00293FBC">
        <w:t>reageer</w:t>
      </w:r>
      <w:r w:rsidR="13FCC345">
        <w:t>t</w:t>
      </w:r>
      <w:r w:rsidR="00E54417">
        <w:t xml:space="preserve"> </w:t>
      </w:r>
      <w:r w:rsidR="00293FBC">
        <w:t>en</w:t>
      </w:r>
      <w:r w:rsidR="00E54417">
        <w:t xml:space="preserve"> </w:t>
      </w:r>
      <w:r w:rsidR="00293FBC">
        <w:t>hoe</w:t>
      </w:r>
      <w:r w:rsidR="00E54417">
        <w:t xml:space="preserve"> </w:t>
      </w:r>
      <w:r w:rsidR="00293FBC">
        <w:t>moeilijk</w:t>
      </w:r>
      <w:r w:rsidR="00E54417">
        <w:t xml:space="preserve"> </w:t>
      </w:r>
      <w:r w:rsidR="00293FBC">
        <w:t>het</w:t>
      </w:r>
      <w:r w:rsidR="00E54417">
        <w:t xml:space="preserve"> </w:t>
      </w:r>
      <w:r w:rsidR="00293FBC">
        <w:t>is</w:t>
      </w:r>
      <w:r w:rsidR="00E54417">
        <w:t xml:space="preserve"> </w:t>
      </w:r>
      <w:r w:rsidR="00293FBC">
        <w:t>om</w:t>
      </w:r>
      <w:r w:rsidR="00E54417">
        <w:t xml:space="preserve"> </w:t>
      </w:r>
      <w:r w:rsidR="00293FBC">
        <w:t>die</w:t>
      </w:r>
      <w:r w:rsidR="00E54417">
        <w:t xml:space="preserve"> </w:t>
      </w:r>
      <w:r w:rsidR="00293FBC">
        <w:t>automatische</w:t>
      </w:r>
      <w:r w:rsidR="00E54417">
        <w:t xml:space="preserve"> </w:t>
      </w:r>
      <w:r w:rsidR="00293FBC">
        <w:t>reactie</w:t>
      </w:r>
      <w:r w:rsidR="00E54417">
        <w:t xml:space="preserve"> </w:t>
      </w:r>
      <w:r w:rsidR="00293FBC">
        <w:t>bewust</w:t>
      </w:r>
      <w:r w:rsidR="00E54417">
        <w:t xml:space="preserve"> </w:t>
      </w:r>
      <w:r w:rsidR="00293FBC">
        <w:t>te</w:t>
      </w:r>
      <w:r w:rsidR="00E54417">
        <w:t xml:space="preserve"> </w:t>
      </w:r>
      <w:r w:rsidR="00293FBC">
        <w:t>onderdrukken.</w:t>
      </w:r>
      <w:r w:rsidR="00E54417">
        <w:t xml:space="preserve"> </w:t>
      </w:r>
      <w:r w:rsidR="00293FBC">
        <w:t>Zo</w:t>
      </w:r>
      <w:r w:rsidR="00E54417">
        <w:t xml:space="preserve"> </w:t>
      </w:r>
      <w:r w:rsidR="00293FBC">
        <w:t>begrijp</w:t>
      </w:r>
      <w:r w:rsidR="00A63093">
        <w:t>en</w:t>
      </w:r>
      <w:r w:rsidR="00E54417">
        <w:t xml:space="preserve"> </w:t>
      </w:r>
      <w:r w:rsidR="00A63093">
        <w:t>ze</w:t>
      </w:r>
      <w:r w:rsidR="00E54417">
        <w:t xml:space="preserve"> </w:t>
      </w:r>
      <w:r w:rsidR="00293FBC">
        <w:t>waarom</w:t>
      </w:r>
      <w:r w:rsidR="00E54417">
        <w:t xml:space="preserve"> </w:t>
      </w:r>
      <w:r w:rsidR="00293FBC">
        <w:t>afleidende</w:t>
      </w:r>
      <w:r w:rsidR="00E54417">
        <w:t xml:space="preserve"> </w:t>
      </w:r>
      <w:r w:rsidR="00293FBC">
        <w:t>of</w:t>
      </w:r>
      <w:r w:rsidR="00E54417">
        <w:t xml:space="preserve"> </w:t>
      </w:r>
      <w:r w:rsidR="00293FBC">
        <w:t>tegenstrijdige</w:t>
      </w:r>
      <w:r w:rsidR="00E54417">
        <w:t xml:space="preserve"> </w:t>
      </w:r>
      <w:r w:rsidR="00293FBC">
        <w:t>informatie</w:t>
      </w:r>
      <w:r w:rsidR="00E54417">
        <w:t xml:space="preserve"> </w:t>
      </w:r>
      <w:r w:rsidR="00DB32B2">
        <w:t>voor</w:t>
      </w:r>
      <w:r w:rsidR="00E54417">
        <w:t xml:space="preserve"> </w:t>
      </w:r>
      <w:r w:rsidR="00293FBC">
        <w:t>iedereen</w:t>
      </w:r>
      <w:r w:rsidR="00E54417">
        <w:t xml:space="preserve"> </w:t>
      </w:r>
      <w:r w:rsidR="00293FBC">
        <w:t>verwarrend</w:t>
      </w:r>
      <w:r w:rsidR="00E54417">
        <w:t xml:space="preserve"> </w:t>
      </w:r>
      <w:r w:rsidR="00293FBC">
        <w:t>is,</w:t>
      </w:r>
      <w:r w:rsidR="00E54417">
        <w:t xml:space="preserve"> </w:t>
      </w:r>
      <w:r w:rsidR="00293FBC">
        <w:t>maar</w:t>
      </w:r>
      <w:r w:rsidR="00E54417">
        <w:t xml:space="preserve"> </w:t>
      </w:r>
      <w:r w:rsidR="00293FBC">
        <w:t>voor</w:t>
      </w:r>
      <w:r w:rsidR="00E54417">
        <w:t xml:space="preserve"> </w:t>
      </w:r>
      <w:r w:rsidR="00293FBC">
        <w:t>mensen</w:t>
      </w:r>
      <w:r w:rsidR="00E54417">
        <w:t xml:space="preserve"> </w:t>
      </w:r>
      <w:r w:rsidR="00293FBC">
        <w:t>met</w:t>
      </w:r>
      <w:r w:rsidR="00E54417">
        <w:t xml:space="preserve"> </w:t>
      </w:r>
      <w:r w:rsidR="00293FBC">
        <w:t>ADHD</w:t>
      </w:r>
      <w:r w:rsidR="00E54417">
        <w:t xml:space="preserve"> </w:t>
      </w:r>
      <w:r w:rsidR="00293FBC">
        <w:t>of</w:t>
      </w:r>
      <w:r w:rsidR="00E54417">
        <w:t xml:space="preserve"> </w:t>
      </w:r>
      <w:r w:rsidR="00293FBC">
        <w:t>een</w:t>
      </w:r>
      <w:r w:rsidR="00E54417">
        <w:t xml:space="preserve"> </w:t>
      </w:r>
      <w:r w:rsidR="00293FBC">
        <w:t>cognitieve</w:t>
      </w:r>
      <w:r w:rsidR="00E54417">
        <w:t xml:space="preserve"> </w:t>
      </w:r>
      <w:r w:rsidR="00293FBC">
        <w:t>beperking</w:t>
      </w:r>
      <w:r w:rsidR="00E54417">
        <w:t xml:space="preserve"> </w:t>
      </w:r>
      <w:r w:rsidR="00293FBC">
        <w:t>extra</w:t>
      </w:r>
      <w:r w:rsidR="00E54417">
        <w:t xml:space="preserve"> </w:t>
      </w:r>
      <w:r w:rsidR="00293FBC">
        <w:t>uitdagend</w:t>
      </w:r>
      <w:r>
        <w:t>.</w:t>
      </w:r>
    </w:p>
    <w:tbl>
      <w:tblPr>
        <w:tblStyle w:val="Tabelrasterlicht"/>
        <w:tblW w:w="0" w:type="auto"/>
        <w:tblLook w:val="04A0" w:firstRow="1" w:lastRow="0" w:firstColumn="1" w:lastColumn="0" w:noHBand="0" w:noVBand="1"/>
      </w:tblPr>
      <w:tblGrid>
        <w:gridCol w:w="3114"/>
        <w:gridCol w:w="5948"/>
      </w:tblGrid>
      <w:tr w:rsidR="004A700A" w:rsidRPr="0073428D" w14:paraId="4F90086F" w14:textId="55A467EA" w:rsidTr="00AD3D18">
        <w:tc>
          <w:tcPr>
            <w:tcW w:w="3114" w:type="dxa"/>
          </w:tcPr>
          <w:p w14:paraId="716BCC78" w14:textId="5583A045" w:rsidR="0073428D" w:rsidRPr="00856969" w:rsidRDefault="0073428D" w:rsidP="00AD3D18">
            <w:pPr>
              <w:rPr>
                <w:b/>
                <w:bCs/>
              </w:rPr>
            </w:pPr>
            <w:r w:rsidRPr="00856969">
              <w:rPr>
                <w:b/>
                <w:bCs/>
              </w:rPr>
              <w:t>Uitvoering</w:t>
            </w:r>
          </w:p>
        </w:tc>
        <w:tc>
          <w:tcPr>
            <w:tcW w:w="5948" w:type="dxa"/>
          </w:tcPr>
          <w:p w14:paraId="1F33606A" w14:textId="2CD53F5E" w:rsidR="0073428D" w:rsidRPr="00AD3D18" w:rsidRDefault="00DB32B2" w:rsidP="00AD3D18">
            <w:r>
              <w:t>Duo</w:t>
            </w:r>
            <w:r w:rsidR="002B7C5E">
              <w:t>’</w:t>
            </w:r>
            <w:r>
              <w:t>s</w:t>
            </w:r>
            <w:r w:rsidR="002B7C5E">
              <w:t xml:space="preserve"> of klassikaal</w:t>
            </w:r>
          </w:p>
        </w:tc>
      </w:tr>
      <w:tr w:rsidR="004A700A" w:rsidRPr="0073428D" w14:paraId="1E5FCC34" w14:textId="4C229D6E" w:rsidTr="00AD3D18">
        <w:tc>
          <w:tcPr>
            <w:tcW w:w="3114" w:type="dxa"/>
          </w:tcPr>
          <w:p w14:paraId="63A07971" w14:textId="39DE5202" w:rsidR="0073428D" w:rsidRPr="00856969" w:rsidRDefault="0073428D" w:rsidP="00AD3D18">
            <w:pPr>
              <w:rPr>
                <w:b/>
                <w:bCs/>
              </w:rPr>
            </w:pPr>
            <w:r w:rsidRPr="00856969">
              <w:rPr>
                <w:b/>
                <w:bCs/>
              </w:rPr>
              <w:t>Benodigd</w:t>
            </w:r>
            <w:r w:rsidR="000316AF">
              <w:rPr>
                <w:b/>
                <w:bCs/>
              </w:rPr>
              <w:t>e</w:t>
            </w:r>
            <w:r w:rsidR="00E54417">
              <w:rPr>
                <w:b/>
                <w:bCs/>
              </w:rPr>
              <w:t xml:space="preserve"> </w:t>
            </w:r>
            <w:r w:rsidR="000316AF">
              <w:rPr>
                <w:b/>
                <w:bCs/>
              </w:rPr>
              <w:t>materialen</w:t>
            </w:r>
          </w:p>
        </w:tc>
        <w:tc>
          <w:tcPr>
            <w:tcW w:w="5948" w:type="dxa"/>
          </w:tcPr>
          <w:p w14:paraId="1A56452B" w14:textId="29F1FE87" w:rsidR="009F0195" w:rsidRDefault="009F0195" w:rsidP="009F0195">
            <w:r>
              <w:t>Drie</w:t>
            </w:r>
            <w:r w:rsidR="00E54417">
              <w:t xml:space="preserve"> </w:t>
            </w:r>
            <w:r>
              <w:t>kaarten</w:t>
            </w:r>
            <w:r w:rsidR="00E54417">
              <w:t xml:space="preserve"> </w:t>
            </w:r>
            <w:r>
              <w:t>(zie</w:t>
            </w:r>
            <w:r w:rsidR="00E54417">
              <w:t xml:space="preserve"> </w:t>
            </w:r>
            <w:r>
              <w:t>bijlage</w:t>
            </w:r>
            <w:r w:rsidR="00E54417">
              <w:t xml:space="preserve"> </w:t>
            </w:r>
            <w:r>
              <w:t>Strooptest.ppt):</w:t>
            </w:r>
          </w:p>
          <w:p w14:paraId="23BFC848" w14:textId="7F621A6C" w:rsidR="009F0195" w:rsidRDefault="009F0195" w:rsidP="009F0195">
            <w:r>
              <w:t>Kaart</w:t>
            </w:r>
            <w:r w:rsidR="00E54417">
              <w:t xml:space="preserve"> </w:t>
            </w:r>
            <w:r>
              <w:t>1:</w:t>
            </w:r>
            <w:r w:rsidR="00E54417">
              <w:t xml:space="preserve"> </w:t>
            </w:r>
            <w:r>
              <w:t>Kleurwoorden</w:t>
            </w:r>
            <w:r w:rsidR="00E54417">
              <w:t xml:space="preserve"> </w:t>
            </w:r>
            <w:r>
              <w:t>gedrukt</w:t>
            </w:r>
            <w:r w:rsidR="00E54417">
              <w:t xml:space="preserve"> </w:t>
            </w:r>
            <w:r>
              <w:t>in</w:t>
            </w:r>
            <w:r w:rsidR="00E54417">
              <w:t xml:space="preserve"> </w:t>
            </w:r>
            <w:r>
              <w:t>een</w:t>
            </w:r>
            <w:r w:rsidR="00E54417">
              <w:t xml:space="preserve"> </w:t>
            </w:r>
            <w:r>
              <w:t>afwijkende</w:t>
            </w:r>
            <w:r w:rsidR="00E54417">
              <w:t xml:space="preserve"> </w:t>
            </w:r>
            <w:r>
              <w:t>inktkleur</w:t>
            </w:r>
          </w:p>
          <w:p w14:paraId="52012C4C" w14:textId="78340A5C" w:rsidR="009F0195" w:rsidRDefault="009F0195" w:rsidP="009F0195">
            <w:r>
              <w:t>Kaart</w:t>
            </w:r>
            <w:r w:rsidR="00E54417">
              <w:t xml:space="preserve"> </w:t>
            </w:r>
            <w:r>
              <w:t>2:</w:t>
            </w:r>
            <w:r w:rsidR="00E54417">
              <w:t xml:space="preserve"> </w:t>
            </w:r>
            <w:r>
              <w:t>Gekleurde</w:t>
            </w:r>
            <w:r w:rsidR="00E54417">
              <w:t xml:space="preserve"> </w:t>
            </w:r>
            <w:r>
              <w:t>blokjes</w:t>
            </w:r>
            <w:r w:rsidR="00E54417">
              <w:t xml:space="preserve"> </w:t>
            </w:r>
            <w:r>
              <w:t>zonder</w:t>
            </w:r>
            <w:r w:rsidR="00E54417">
              <w:t xml:space="preserve"> </w:t>
            </w:r>
            <w:r>
              <w:t>tekst</w:t>
            </w:r>
          </w:p>
          <w:p w14:paraId="1EB85597" w14:textId="2F343314" w:rsidR="009F0195" w:rsidRDefault="009F0195" w:rsidP="009F0195">
            <w:r>
              <w:t>Kaart</w:t>
            </w:r>
            <w:r w:rsidR="00E54417">
              <w:t xml:space="preserve"> </w:t>
            </w:r>
            <w:r>
              <w:t>3:</w:t>
            </w:r>
            <w:r w:rsidR="00E54417">
              <w:t xml:space="preserve"> </w:t>
            </w:r>
            <w:r>
              <w:t>Kleurwoorden</w:t>
            </w:r>
            <w:r w:rsidR="00E54417">
              <w:t xml:space="preserve"> </w:t>
            </w:r>
            <w:r>
              <w:t>gedrukt</w:t>
            </w:r>
            <w:r w:rsidR="00E54417">
              <w:t xml:space="preserve"> </w:t>
            </w:r>
            <w:r>
              <w:t>in</w:t>
            </w:r>
            <w:r w:rsidR="00E54417">
              <w:t xml:space="preserve"> </w:t>
            </w:r>
            <w:r>
              <w:t>de</w:t>
            </w:r>
            <w:r w:rsidR="00E54417">
              <w:t xml:space="preserve"> </w:t>
            </w:r>
            <w:r>
              <w:t>bijbehorende</w:t>
            </w:r>
            <w:r w:rsidR="00E54417">
              <w:t xml:space="preserve"> </w:t>
            </w:r>
            <w:r>
              <w:t>inktkleur</w:t>
            </w:r>
          </w:p>
          <w:p w14:paraId="5AFBD4D6" w14:textId="703F1A34" w:rsidR="009F0195" w:rsidRDefault="009F0195" w:rsidP="009F0195">
            <w:r>
              <w:t>Smartphone</w:t>
            </w:r>
            <w:r w:rsidR="00E54417">
              <w:t xml:space="preserve"> </w:t>
            </w:r>
            <w:r>
              <w:t>of</w:t>
            </w:r>
            <w:r w:rsidR="00E54417">
              <w:t xml:space="preserve"> </w:t>
            </w:r>
            <w:r>
              <w:t>stopwatch</w:t>
            </w:r>
            <w:r w:rsidR="00E54417">
              <w:t xml:space="preserve"> </w:t>
            </w:r>
            <w:r>
              <w:t>om</w:t>
            </w:r>
            <w:r w:rsidR="00E54417">
              <w:t xml:space="preserve"> </w:t>
            </w:r>
            <w:r>
              <w:t>de</w:t>
            </w:r>
            <w:r w:rsidR="00E54417">
              <w:t xml:space="preserve"> </w:t>
            </w:r>
            <w:r>
              <w:t>tijd</w:t>
            </w:r>
            <w:r w:rsidR="00E54417">
              <w:t xml:space="preserve"> </w:t>
            </w:r>
            <w:r>
              <w:t>bij</w:t>
            </w:r>
            <w:r w:rsidR="00E54417">
              <w:t xml:space="preserve"> </w:t>
            </w:r>
            <w:r>
              <w:t>te</w:t>
            </w:r>
            <w:r w:rsidR="00E54417">
              <w:t xml:space="preserve"> </w:t>
            </w:r>
            <w:r>
              <w:t>houden</w:t>
            </w:r>
          </w:p>
          <w:p w14:paraId="66FE52E2" w14:textId="16764778" w:rsidR="0073428D" w:rsidRPr="00AD3D18" w:rsidRDefault="009F0195" w:rsidP="009F0195">
            <w:r>
              <w:t>Pen</w:t>
            </w:r>
            <w:r w:rsidR="00E54417">
              <w:t xml:space="preserve"> </w:t>
            </w:r>
            <w:r>
              <w:t>en</w:t>
            </w:r>
            <w:r w:rsidR="00E54417">
              <w:t xml:space="preserve"> </w:t>
            </w:r>
            <w:r>
              <w:t>papier</w:t>
            </w:r>
            <w:r w:rsidR="00E54417">
              <w:t xml:space="preserve"> </w:t>
            </w:r>
            <w:r>
              <w:t>om</w:t>
            </w:r>
            <w:r w:rsidR="00E54417">
              <w:t xml:space="preserve"> </w:t>
            </w:r>
            <w:r>
              <w:t>tijden</w:t>
            </w:r>
            <w:r w:rsidR="00E54417">
              <w:t xml:space="preserve"> </w:t>
            </w:r>
            <w:r>
              <w:t>te</w:t>
            </w:r>
            <w:r w:rsidR="00E54417">
              <w:t xml:space="preserve"> </w:t>
            </w:r>
            <w:r>
              <w:t>noteren</w:t>
            </w:r>
          </w:p>
        </w:tc>
      </w:tr>
      <w:tr w:rsidR="004A700A" w:rsidRPr="0073428D" w14:paraId="45D6FA02" w14:textId="45C66D5D" w:rsidTr="00AD3D18">
        <w:tc>
          <w:tcPr>
            <w:tcW w:w="3114" w:type="dxa"/>
          </w:tcPr>
          <w:p w14:paraId="5C29ACCC" w14:textId="05A43F4F" w:rsidR="0073428D" w:rsidRPr="00856969" w:rsidRDefault="0073428D" w:rsidP="00AD3D18">
            <w:pPr>
              <w:rPr>
                <w:b/>
                <w:bCs/>
              </w:rPr>
            </w:pPr>
            <w:r w:rsidRPr="00856969">
              <w:rPr>
                <w:b/>
                <w:bCs/>
              </w:rPr>
              <w:t>Tijdsduur</w:t>
            </w:r>
          </w:p>
        </w:tc>
        <w:tc>
          <w:tcPr>
            <w:tcW w:w="5948" w:type="dxa"/>
          </w:tcPr>
          <w:p w14:paraId="685E6B63" w14:textId="7485B308" w:rsidR="0073428D" w:rsidRPr="00AD3D18" w:rsidRDefault="0073428D" w:rsidP="00AD3D18">
            <w:r w:rsidRPr="00AD3D18">
              <w:t>+/-</w:t>
            </w:r>
            <w:r w:rsidR="00E54417">
              <w:t xml:space="preserve"> </w:t>
            </w:r>
            <w:r w:rsidR="004A700A">
              <w:t>1</w:t>
            </w:r>
            <w:r w:rsidR="00622F3F">
              <w:t>5</w:t>
            </w:r>
            <w:r w:rsidR="00E54417">
              <w:t xml:space="preserve"> </w:t>
            </w:r>
            <w:r w:rsidRPr="00AD3D18">
              <w:t>minuten</w:t>
            </w:r>
          </w:p>
        </w:tc>
      </w:tr>
      <w:tr w:rsidR="004A700A" w:rsidRPr="0073428D" w14:paraId="7265C150" w14:textId="68D2D072" w:rsidTr="00AD3D18">
        <w:tc>
          <w:tcPr>
            <w:tcW w:w="3114" w:type="dxa"/>
          </w:tcPr>
          <w:p w14:paraId="6341E7C8" w14:textId="48323144" w:rsidR="0073428D" w:rsidRPr="00856969" w:rsidRDefault="0073428D" w:rsidP="00AD3D18">
            <w:pPr>
              <w:rPr>
                <w:b/>
                <w:bCs/>
              </w:rPr>
            </w:pPr>
            <w:r w:rsidRPr="00856969">
              <w:rPr>
                <w:b/>
                <w:bCs/>
              </w:rPr>
              <w:t>Achtergrondkennis</w:t>
            </w:r>
            <w:r w:rsidR="00E54417">
              <w:rPr>
                <w:b/>
                <w:bCs/>
              </w:rPr>
              <w:t xml:space="preserve"> </w:t>
            </w:r>
          </w:p>
        </w:tc>
        <w:tc>
          <w:tcPr>
            <w:tcW w:w="5948" w:type="dxa"/>
          </w:tcPr>
          <w:p w14:paraId="7A93A17E" w14:textId="4898E52E" w:rsidR="0073428D" w:rsidRPr="00AD3D18" w:rsidRDefault="0073428D" w:rsidP="00AD3D18">
            <w:r w:rsidRPr="00AD3D18">
              <w:t>Geen</w:t>
            </w:r>
            <w:r w:rsidR="00E54417">
              <w:t xml:space="preserve"> </w:t>
            </w:r>
            <w:r w:rsidRPr="00AD3D18">
              <w:t>vereist</w:t>
            </w:r>
          </w:p>
        </w:tc>
      </w:tr>
      <w:tr w:rsidR="004A700A" w:rsidRPr="0073428D" w14:paraId="70305066" w14:textId="77777777" w:rsidTr="00AD3D18">
        <w:tc>
          <w:tcPr>
            <w:tcW w:w="3114" w:type="dxa"/>
          </w:tcPr>
          <w:p w14:paraId="0F5690BC" w14:textId="2C9CE9A2" w:rsidR="00F25C24" w:rsidRPr="00856969" w:rsidRDefault="00F25C24" w:rsidP="00AD3D18">
            <w:pPr>
              <w:rPr>
                <w:b/>
                <w:bCs/>
              </w:rPr>
            </w:pPr>
            <w:r>
              <w:rPr>
                <w:b/>
                <w:bCs/>
              </w:rPr>
              <w:t>Beperking</w:t>
            </w:r>
            <w:r w:rsidR="00E54417">
              <w:rPr>
                <w:b/>
                <w:bCs/>
              </w:rPr>
              <w:t xml:space="preserve"> </w:t>
            </w:r>
          </w:p>
        </w:tc>
        <w:tc>
          <w:tcPr>
            <w:tcW w:w="5948" w:type="dxa"/>
          </w:tcPr>
          <w:p w14:paraId="06FB426F" w14:textId="2D600E38" w:rsidR="00F25C24" w:rsidRPr="00AD3D18" w:rsidRDefault="009F0195" w:rsidP="00AD3D18">
            <w:r>
              <w:t>Cognitief</w:t>
            </w:r>
            <w:r w:rsidR="00E54417">
              <w:t xml:space="preserve"> </w:t>
            </w:r>
            <w:r>
              <w:t>(ADHD,</w:t>
            </w:r>
            <w:r w:rsidR="00E54417">
              <w:t xml:space="preserve"> </w:t>
            </w:r>
            <w:r>
              <w:t>aandachtsstornissen)</w:t>
            </w:r>
          </w:p>
        </w:tc>
      </w:tr>
      <w:tr w:rsidR="004A700A" w:rsidRPr="0073428D" w14:paraId="7E359F0D" w14:textId="77777777" w:rsidTr="00AD3D18">
        <w:tc>
          <w:tcPr>
            <w:tcW w:w="3114" w:type="dxa"/>
          </w:tcPr>
          <w:p w14:paraId="29EB6E3D" w14:textId="44FDC36E" w:rsidR="00C02EAD" w:rsidRDefault="00C02EAD" w:rsidP="00AD3D18">
            <w:pPr>
              <w:rPr>
                <w:b/>
                <w:bCs/>
              </w:rPr>
            </w:pPr>
            <w:r>
              <w:rPr>
                <w:b/>
                <w:bCs/>
              </w:rPr>
              <w:t>Keywords</w:t>
            </w:r>
          </w:p>
        </w:tc>
        <w:tc>
          <w:tcPr>
            <w:tcW w:w="5948" w:type="dxa"/>
          </w:tcPr>
          <w:p w14:paraId="47F0DC06" w14:textId="0E43EB30" w:rsidR="00C02EAD" w:rsidRDefault="005423FB" w:rsidP="005423FB">
            <w:r>
              <w:t>ADHD,</w:t>
            </w:r>
            <w:r w:rsidR="00E54417">
              <w:t xml:space="preserve"> </w:t>
            </w:r>
            <w:r>
              <w:t>concentratie,</w:t>
            </w:r>
            <w:r w:rsidR="00E54417">
              <w:t xml:space="preserve"> </w:t>
            </w:r>
            <w:r>
              <w:t>duo’s,</w:t>
            </w:r>
            <w:r w:rsidR="00E54417">
              <w:t xml:space="preserve"> </w:t>
            </w:r>
            <w:r>
              <w:t>kleine</w:t>
            </w:r>
            <w:r w:rsidR="00E54417">
              <w:t xml:space="preserve"> </w:t>
            </w:r>
            <w:r>
              <w:t>groepen,</w:t>
            </w:r>
            <w:r w:rsidR="00E54417">
              <w:t xml:space="preserve"> </w:t>
            </w:r>
            <w:r w:rsidR="00F324FD">
              <w:t>aandachtstornissen,</w:t>
            </w:r>
            <w:r w:rsidR="00E54417">
              <w:t xml:space="preserve"> </w:t>
            </w:r>
            <w:r w:rsidR="00F324FD">
              <w:t>cognitieve</w:t>
            </w:r>
            <w:r w:rsidR="00E54417">
              <w:t xml:space="preserve"> </w:t>
            </w:r>
            <w:r w:rsidR="00F324FD">
              <w:t>beperking</w:t>
            </w:r>
            <w:r w:rsidR="00E54417">
              <w:t xml:space="preserve"> </w:t>
            </w:r>
          </w:p>
        </w:tc>
      </w:tr>
    </w:tbl>
    <w:p w14:paraId="5A6FCC16" w14:textId="11C3BD4E" w:rsidR="00C31E39" w:rsidRDefault="003035F0" w:rsidP="00B30075">
      <w:pPr>
        <w:pStyle w:val="Kop2"/>
        <w:rPr>
          <w:rStyle w:val="Kop3Char"/>
        </w:rPr>
      </w:pPr>
      <w:r>
        <w:rPr>
          <w:rStyle w:val="Kop3Char"/>
        </w:rPr>
        <w:t>Doel</w:t>
      </w:r>
    </w:p>
    <w:p w14:paraId="0CF10B45" w14:textId="0D403A78" w:rsidR="00767460" w:rsidRPr="00767460" w:rsidRDefault="00192C43" w:rsidP="00767460">
      <w:r w:rsidRPr="00192C43">
        <w:t>Het doel van deze activiteit is om deelnemers te laten ervaren hoe lastig het is om te focussen wanneer je tegelijk tegenstrijdige informatie verwerkt. Zo ontdekken zij hoe automatisch het brein reageert op woorden en hoe moeilijk het kan zijn om die eerste reactie te onderdrukken, vooral voor mensen met ADHD of andere cognitieve beperkingen.</w:t>
      </w:r>
    </w:p>
    <w:p w14:paraId="76D62F86" w14:textId="1FD5B599" w:rsidR="00160DF9" w:rsidRDefault="001979A0" w:rsidP="00B30075">
      <w:pPr>
        <w:pStyle w:val="Kop2"/>
      </w:pPr>
      <w:r>
        <w:t>Context</w:t>
      </w:r>
      <w:r w:rsidR="00E54417">
        <w:t xml:space="preserve"> </w:t>
      </w:r>
    </w:p>
    <w:p w14:paraId="5C214570" w14:textId="0F59AE49" w:rsidR="000A2369" w:rsidRDefault="000A2369" w:rsidP="000A2369">
      <w:r>
        <w:t>Lezen</w:t>
      </w:r>
      <w:r w:rsidR="00E54417">
        <w:t xml:space="preserve"> </w:t>
      </w:r>
      <w:r>
        <w:t>gaat</w:t>
      </w:r>
      <w:r w:rsidR="00E54417">
        <w:t xml:space="preserve"> </w:t>
      </w:r>
      <w:r>
        <w:t>voor</w:t>
      </w:r>
      <w:r w:rsidR="00E54417">
        <w:t xml:space="preserve"> </w:t>
      </w:r>
      <w:r>
        <w:t>de</w:t>
      </w:r>
      <w:r w:rsidR="00E54417">
        <w:t xml:space="preserve"> </w:t>
      </w:r>
      <w:r>
        <w:t>meeste</w:t>
      </w:r>
      <w:r w:rsidR="00E54417">
        <w:t xml:space="preserve"> </w:t>
      </w:r>
      <w:r>
        <w:t>mensen</w:t>
      </w:r>
      <w:r w:rsidR="00E54417">
        <w:t xml:space="preserve"> </w:t>
      </w:r>
      <w:r>
        <w:t>volledig</w:t>
      </w:r>
      <w:r w:rsidR="00E54417">
        <w:t xml:space="preserve"> </w:t>
      </w:r>
      <w:r>
        <w:t>automatisch,</w:t>
      </w:r>
      <w:r w:rsidR="00E54417">
        <w:t xml:space="preserve"> </w:t>
      </w:r>
      <w:r>
        <w:t>zodra</w:t>
      </w:r>
      <w:r w:rsidR="00E54417">
        <w:t xml:space="preserve"> </w:t>
      </w:r>
      <w:r>
        <w:t>een</w:t>
      </w:r>
      <w:r w:rsidR="00E54417">
        <w:t xml:space="preserve"> </w:t>
      </w:r>
      <w:r>
        <w:t>woord</w:t>
      </w:r>
      <w:r w:rsidR="00E54417">
        <w:t xml:space="preserve"> </w:t>
      </w:r>
      <w:r>
        <w:t>binnen</w:t>
      </w:r>
      <w:r w:rsidR="00E54417">
        <w:t xml:space="preserve"> </w:t>
      </w:r>
      <w:r>
        <w:t>je</w:t>
      </w:r>
      <w:r w:rsidR="00E54417">
        <w:t xml:space="preserve"> </w:t>
      </w:r>
      <w:r>
        <w:t>blikveld</w:t>
      </w:r>
      <w:r w:rsidR="00E54417">
        <w:t xml:space="preserve"> </w:t>
      </w:r>
      <w:r>
        <w:t>valt,</w:t>
      </w:r>
      <w:r w:rsidR="00E54417">
        <w:t xml:space="preserve"> </w:t>
      </w:r>
      <w:r>
        <w:t>lees</w:t>
      </w:r>
      <w:r w:rsidR="00E54417">
        <w:t xml:space="preserve"> </w:t>
      </w:r>
      <w:r>
        <w:t>je</w:t>
      </w:r>
      <w:r w:rsidR="00E54417">
        <w:t xml:space="preserve"> </w:t>
      </w:r>
      <w:r>
        <w:t>het</w:t>
      </w:r>
      <w:r w:rsidR="00E54417">
        <w:t xml:space="preserve"> </w:t>
      </w:r>
      <w:r>
        <w:t>zonder</w:t>
      </w:r>
      <w:r w:rsidR="00E54417">
        <w:t xml:space="preserve"> </w:t>
      </w:r>
      <w:r>
        <w:t>er</w:t>
      </w:r>
      <w:r w:rsidR="00E54417">
        <w:t xml:space="preserve"> </w:t>
      </w:r>
      <w:r>
        <w:t>bewust</w:t>
      </w:r>
      <w:r w:rsidR="00E54417">
        <w:t xml:space="preserve"> </w:t>
      </w:r>
      <w:r>
        <w:t>over</w:t>
      </w:r>
      <w:r w:rsidR="00E54417">
        <w:t xml:space="preserve"> </w:t>
      </w:r>
      <w:r>
        <w:t>na</w:t>
      </w:r>
      <w:r w:rsidR="00E54417">
        <w:t xml:space="preserve"> </w:t>
      </w:r>
      <w:r>
        <w:t>te</w:t>
      </w:r>
      <w:r w:rsidR="00E54417">
        <w:t xml:space="preserve"> </w:t>
      </w:r>
      <w:r>
        <w:t>denken.</w:t>
      </w:r>
      <w:r w:rsidR="00E54417">
        <w:t xml:space="preserve"> </w:t>
      </w:r>
      <w:r>
        <w:t>Het</w:t>
      </w:r>
      <w:r w:rsidR="00E54417">
        <w:t xml:space="preserve"> </w:t>
      </w:r>
      <w:r>
        <w:t>benoemen</w:t>
      </w:r>
      <w:r w:rsidR="00E54417">
        <w:t xml:space="preserve"> </w:t>
      </w:r>
      <w:r>
        <w:t>van</w:t>
      </w:r>
      <w:r w:rsidR="00E54417">
        <w:t xml:space="preserve"> </w:t>
      </w:r>
      <w:r>
        <w:t>kleuren</w:t>
      </w:r>
      <w:r w:rsidR="00E54417">
        <w:t xml:space="preserve"> </w:t>
      </w:r>
      <w:r>
        <w:t>gaat</w:t>
      </w:r>
      <w:r w:rsidR="00E54417">
        <w:t xml:space="preserve"> </w:t>
      </w:r>
      <w:r>
        <w:t>daarentegen</w:t>
      </w:r>
      <w:r w:rsidR="00E54417">
        <w:t xml:space="preserve"> </w:t>
      </w:r>
      <w:r>
        <w:t>niet</w:t>
      </w:r>
      <w:r w:rsidR="00E54417">
        <w:t xml:space="preserve"> </w:t>
      </w:r>
      <w:r>
        <w:t>automatisch:</w:t>
      </w:r>
      <w:r w:rsidR="00E54417">
        <w:t xml:space="preserve"> </w:t>
      </w:r>
      <w:r>
        <w:t>daarvoor</w:t>
      </w:r>
      <w:r w:rsidR="00E54417">
        <w:t xml:space="preserve"> </w:t>
      </w:r>
      <w:r>
        <w:t>moet</w:t>
      </w:r>
      <w:r w:rsidR="00E54417">
        <w:t xml:space="preserve"> </w:t>
      </w:r>
      <w:r>
        <w:t>je</w:t>
      </w:r>
      <w:r w:rsidR="00E54417">
        <w:t xml:space="preserve"> </w:t>
      </w:r>
      <w:r>
        <w:lastRenderedPageBreak/>
        <w:t>actief</w:t>
      </w:r>
      <w:r w:rsidR="00E54417">
        <w:t xml:space="preserve"> </w:t>
      </w:r>
      <w:r>
        <w:t>nadenken.</w:t>
      </w:r>
      <w:r w:rsidR="00E54417">
        <w:t xml:space="preserve"> </w:t>
      </w:r>
      <w:r>
        <w:t>De</w:t>
      </w:r>
      <w:r w:rsidR="00E54417">
        <w:t xml:space="preserve"> </w:t>
      </w:r>
      <w:r>
        <w:t>Strooptest</w:t>
      </w:r>
      <w:r w:rsidR="00E54417">
        <w:t xml:space="preserve"> </w:t>
      </w:r>
      <w:r>
        <w:t>maakt</w:t>
      </w:r>
      <w:r w:rsidR="00E54417">
        <w:t xml:space="preserve"> </w:t>
      </w:r>
      <w:r>
        <w:t>gebruik</w:t>
      </w:r>
      <w:r w:rsidR="00E54417">
        <w:t xml:space="preserve"> </w:t>
      </w:r>
      <w:r>
        <w:t>van</w:t>
      </w:r>
      <w:r w:rsidR="00E54417">
        <w:t xml:space="preserve"> </w:t>
      </w:r>
      <w:r>
        <w:t>dit</w:t>
      </w:r>
      <w:r w:rsidR="00E54417">
        <w:t xml:space="preserve"> </w:t>
      </w:r>
      <w:r>
        <w:t>verschil:</w:t>
      </w:r>
      <w:r w:rsidR="00E54417">
        <w:t xml:space="preserve"> </w:t>
      </w:r>
      <w:r>
        <w:t>wanneer</w:t>
      </w:r>
      <w:r w:rsidR="00E54417">
        <w:t xml:space="preserve"> </w:t>
      </w:r>
      <w:r>
        <w:t>het</w:t>
      </w:r>
      <w:r w:rsidR="00E54417">
        <w:t xml:space="preserve"> </w:t>
      </w:r>
      <w:r>
        <w:t>woord</w:t>
      </w:r>
      <w:r w:rsidR="00E54417">
        <w:t xml:space="preserve"> </w:t>
      </w:r>
      <w:r>
        <w:t>"Rood"</w:t>
      </w:r>
      <w:r w:rsidR="00E54417">
        <w:t xml:space="preserve"> </w:t>
      </w:r>
      <w:r>
        <w:t>in</w:t>
      </w:r>
      <w:r w:rsidR="00E54417">
        <w:t xml:space="preserve"> </w:t>
      </w:r>
      <w:r>
        <w:t>blauwe</w:t>
      </w:r>
      <w:r w:rsidR="00E54417">
        <w:t xml:space="preserve"> </w:t>
      </w:r>
      <w:r>
        <w:t>inkt</w:t>
      </w:r>
      <w:r w:rsidR="00E54417">
        <w:t xml:space="preserve"> </w:t>
      </w:r>
      <w:r>
        <w:t>is</w:t>
      </w:r>
      <w:r w:rsidR="00E54417">
        <w:t xml:space="preserve"> </w:t>
      </w:r>
      <w:r>
        <w:t>gedrukt,</w:t>
      </w:r>
      <w:r w:rsidR="00E54417">
        <w:t xml:space="preserve"> </w:t>
      </w:r>
      <w:r>
        <w:t>botsen</w:t>
      </w:r>
      <w:r w:rsidR="00E54417">
        <w:t xml:space="preserve"> </w:t>
      </w:r>
      <w:r>
        <w:t>twee</w:t>
      </w:r>
      <w:r w:rsidR="00E54417">
        <w:t xml:space="preserve"> </w:t>
      </w:r>
      <w:r>
        <w:t>signalen</w:t>
      </w:r>
      <w:r w:rsidR="00E54417">
        <w:t xml:space="preserve"> </w:t>
      </w:r>
      <w:r>
        <w:t>in</w:t>
      </w:r>
      <w:r w:rsidR="00E54417">
        <w:t xml:space="preserve"> </w:t>
      </w:r>
      <w:r>
        <w:t>je</w:t>
      </w:r>
      <w:r w:rsidR="00E54417">
        <w:t xml:space="preserve"> </w:t>
      </w:r>
      <w:r>
        <w:t>brein.</w:t>
      </w:r>
      <w:r w:rsidR="00E54417">
        <w:t xml:space="preserve"> </w:t>
      </w:r>
      <w:r>
        <w:t>Je</w:t>
      </w:r>
      <w:r w:rsidR="00E54417">
        <w:t xml:space="preserve"> </w:t>
      </w:r>
      <w:r>
        <w:t>leest</w:t>
      </w:r>
      <w:r w:rsidR="00E54417">
        <w:t xml:space="preserve"> </w:t>
      </w:r>
      <w:r>
        <w:t>automatisch</w:t>
      </w:r>
      <w:r w:rsidR="00E54417">
        <w:t xml:space="preserve"> </w:t>
      </w:r>
      <w:r>
        <w:t>"Rood",</w:t>
      </w:r>
      <w:r w:rsidR="00E54417">
        <w:t xml:space="preserve"> </w:t>
      </w:r>
      <w:r>
        <w:t>maar</w:t>
      </w:r>
      <w:r w:rsidR="00E54417">
        <w:t xml:space="preserve"> </w:t>
      </w:r>
      <w:r>
        <w:t>de</w:t>
      </w:r>
      <w:r w:rsidR="00E54417">
        <w:t xml:space="preserve"> </w:t>
      </w:r>
      <w:r>
        <w:t>opdracht</w:t>
      </w:r>
      <w:r w:rsidR="00E54417">
        <w:t xml:space="preserve"> </w:t>
      </w:r>
      <w:r>
        <w:t>is</w:t>
      </w:r>
      <w:r w:rsidR="00E54417">
        <w:t xml:space="preserve"> </w:t>
      </w:r>
      <w:r>
        <w:t>om</w:t>
      </w:r>
      <w:r w:rsidR="00E54417">
        <w:t xml:space="preserve"> </w:t>
      </w:r>
      <w:r>
        <w:t>"Blauw"</w:t>
      </w:r>
      <w:r w:rsidR="00E54417">
        <w:t xml:space="preserve"> </w:t>
      </w:r>
      <w:r>
        <w:t>te</w:t>
      </w:r>
      <w:r w:rsidR="00E54417">
        <w:t xml:space="preserve"> </w:t>
      </w:r>
      <w:r>
        <w:t>zeggen.</w:t>
      </w:r>
      <w:r w:rsidR="00E54417">
        <w:t xml:space="preserve"> </w:t>
      </w:r>
      <w:r>
        <w:t>Je</w:t>
      </w:r>
      <w:r w:rsidR="00E54417">
        <w:t xml:space="preserve"> </w:t>
      </w:r>
      <w:r>
        <w:t>moet</w:t>
      </w:r>
      <w:r w:rsidR="00E54417">
        <w:t xml:space="preserve"> </w:t>
      </w:r>
      <w:r>
        <w:t>je</w:t>
      </w:r>
      <w:r w:rsidR="00E54417">
        <w:t xml:space="preserve"> </w:t>
      </w:r>
      <w:r>
        <w:t>automatische</w:t>
      </w:r>
      <w:r w:rsidR="00E54417">
        <w:t xml:space="preserve"> </w:t>
      </w:r>
      <w:r>
        <w:t>leesreactie</w:t>
      </w:r>
      <w:r w:rsidR="00E54417">
        <w:t xml:space="preserve"> </w:t>
      </w:r>
      <w:r>
        <w:t>bewust</w:t>
      </w:r>
      <w:r w:rsidR="00E54417">
        <w:t xml:space="preserve"> </w:t>
      </w:r>
      <w:r>
        <w:t>onderdrukken</w:t>
      </w:r>
      <w:r w:rsidR="00E54417">
        <w:t xml:space="preserve"> </w:t>
      </w:r>
      <w:r>
        <w:t>en</w:t>
      </w:r>
      <w:r w:rsidR="00E54417">
        <w:t xml:space="preserve"> </w:t>
      </w:r>
      <w:r>
        <w:t>dat</w:t>
      </w:r>
      <w:r w:rsidR="00E54417">
        <w:t xml:space="preserve"> </w:t>
      </w:r>
      <w:r>
        <w:t>kost</w:t>
      </w:r>
      <w:r w:rsidR="00E54417">
        <w:t xml:space="preserve"> </w:t>
      </w:r>
      <w:r>
        <w:t>tijd</w:t>
      </w:r>
      <w:r w:rsidR="00E54417">
        <w:t xml:space="preserve"> </w:t>
      </w:r>
      <w:r>
        <w:t>en</w:t>
      </w:r>
      <w:r w:rsidR="00E54417">
        <w:t xml:space="preserve"> </w:t>
      </w:r>
      <w:r>
        <w:t>energie.</w:t>
      </w:r>
    </w:p>
    <w:p w14:paraId="3C546FF7" w14:textId="4DA782C5" w:rsidR="000A2369" w:rsidRDefault="000A2369" w:rsidP="000A2369">
      <w:r>
        <w:t>Dit</w:t>
      </w:r>
      <w:r w:rsidR="00E54417">
        <w:t xml:space="preserve"> </w:t>
      </w:r>
      <w:r>
        <w:t>fenomeen</w:t>
      </w:r>
      <w:r w:rsidR="00E54417">
        <w:t xml:space="preserve"> </w:t>
      </w:r>
      <w:r>
        <w:t>heet</w:t>
      </w:r>
      <w:r w:rsidR="00E54417">
        <w:t xml:space="preserve"> </w:t>
      </w:r>
      <w:r>
        <w:t>cognitieve</w:t>
      </w:r>
      <w:r w:rsidR="00E54417">
        <w:t xml:space="preserve"> </w:t>
      </w:r>
      <w:r>
        <w:t>interferentie:</w:t>
      </w:r>
      <w:r w:rsidR="00E54417">
        <w:t xml:space="preserve"> </w:t>
      </w:r>
      <w:r>
        <w:t>de</w:t>
      </w:r>
      <w:r w:rsidR="00E54417">
        <w:t xml:space="preserve"> </w:t>
      </w:r>
      <w:r>
        <w:t>ene</w:t>
      </w:r>
      <w:r w:rsidR="00E54417">
        <w:t xml:space="preserve"> </w:t>
      </w:r>
      <w:r>
        <w:t>prikkel</w:t>
      </w:r>
      <w:r w:rsidR="00E54417">
        <w:t xml:space="preserve"> </w:t>
      </w:r>
      <w:r>
        <w:t>verstoort</w:t>
      </w:r>
      <w:r w:rsidR="00E54417">
        <w:t xml:space="preserve"> </w:t>
      </w:r>
      <w:r>
        <w:t>de</w:t>
      </w:r>
      <w:r w:rsidR="00E54417">
        <w:t xml:space="preserve"> </w:t>
      </w:r>
      <w:r>
        <w:t>verwerking</w:t>
      </w:r>
      <w:r w:rsidR="00E54417">
        <w:t xml:space="preserve"> </w:t>
      </w:r>
      <w:r>
        <w:t>van</w:t>
      </w:r>
      <w:r w:rsidR="00E54417">
        <w:t xml:space="preserve"> </w:t>
      </w:r>
      <w:r>
        <w:t>de</w:t>
      </w:r>
      <w:r w:rsidR="00E54417">
        <w:t xml:space="preserve"> </w:t>
      </w:r>
      <w:r>
        <w:t>andere.</w:t>
      </w:r>
      <w:r w:rsidR="00E54417">
        <w:t xml:space="preserve"> </w:t>
      </w:r>
      <w:r>
        <w:t>Voor</w:t>
      </w:r>
      <w:r w:rsidR="00E54417">
        <w:t xml:space="preserve"> </w:t>
      </w:r>
      <w:r>
        <w:t>de</w:t>
      </w:r>
      <w:r w:rsidR="00E54417">
        <w:t xml:space="preserve"> </w:t>
      </w:r>
      <w:r>
        <w:t>meeste</w:t>
      </w:r>
      <w:r w:rsidR="00E54417">
        <w:t xml:space="preserve"> </w:t>
      </w:r>
      <w:r>
        <w:t>mensen</w:t>
      </w:r>
      <w:r w:rsidR="00E54417">
        <w:t xml:space="preserve"> </w:t>
      </w:r>
      <w:r>
        <w:t>is</w:t>
      </w:r>
      <w:r w:rsidR="00E54417">
        <w:t xml:space="preserve"> </w:t>
      </w:r>
      <w:r>
        <w:t>dit</w:t>
      </w:r>
      <w:r w:rsidR="00E54417">
        <w:t xml:space="preserve"> </w:t>
      </w:r>
      <w:r>
        <w:t>al</w:t>
      </w:r>
      <w:r w:rsidR="00E54417">
        <w:t xml:space="preserve"> </w:t>
      </w:r>
      <w:r>
        <w:t>lastig,</w:t>
      </w:r>
      <w:r w:rsidR="00E54417">
        <w:t xml:space="preserve"> </w:t>
      </w:r>
      <w:r>
        <w:t>maar</w:t>
      </w:r>
      <w:r w:rsidR="00E54417">
        <w:t xml:space="preserve"> </w:t>
      </w:r>
      <w:r>
        <w:t>voor</w:t>
      </w:r>
      <w:r w:rsidR="00E54417">
        <w:t xml:space="preserve"> </w:t>
      </w:r>
      <w:r>
        <w:t>mensen</w:t>
      </w:r>
      <w:r w:rsidR="00E54417">
        <w:t xml:space="preserve"> </w:t>
      </w:r>
      <w:r>
        <w:t>met</w:t>
      </w:r>
      <w:r w:rsidR="00E54417">
        <w:t xml:space="preserve"> </w:t>
      </w:r>
      <w:r>
        <w:t>ADHD</w:t>
      </w:r>
      <w:r w:rsidR="00E54417">
        <w:t xml:space="preserve"> </w:t>
      </w:r>
      <w:r>
        <w:t>is</w:t>
      </w:r>
      <w:r w:rsidR="00E54417">
        <w:t xml:space="preserve"> </w:t>
      </w:r>
      <w:r>
        <w:t>het</w:t>
      </w:r>
      <w:r w:rsidR="00E54417">
        <w:t xml:space="preserve"> </w:t>
      </w:r>
      <w:r>
        <w:t>nog</w:t>
      </w:r>
      <w:r w:rsidR="00E54417">
        <w:t xml:space="preserve"> </w:t>
      </w:r>
      <w:r>
        <w:t>uitdagender.</w:t>
      </w:r>
      <w:r w:rsidR="00E54417">
        <w:t xml:space="preserve"> </w:t>
      </w:r>
      <w:r>
        <w:t>Onderzoek</w:t>
      </w:r>
      <w:r w:rsidR="00E54417">
        <w:t xml:space="preserve"> </w:t>
      </w:r>
      <w:r>
        <w:t>laat</w:t>
      </w:r>
      <w:r w:rsidR="00E54417">
        <w:t xml:space="preserve"> </w:t>
      </w:r>
      <w:r>
        <w:t>zien</w:t>
      </w:r>
      <w:r w:rsidR="00E54417">
        <w:t xml:space="preserve"> </w:t>
      </w:r>
      <w:r>
        <w:t>dat</w:t>
      </w:r>
      <w:r w:rsidR="00E54417">
        <w:t xml:space="preserve"> </w:t>
      </w:r>
      <w:r>
        <w:t>mensen</w:t>
      </w:r>
      <w:r w:rsidR="00E54417">
        <w:t xml:space="preserve"> </w:t>
      </w:r>
      <w:r>
        <w:t>met</w:t>
      </w:r>
      <w:r w:rsidR="00E54417">
        <w:t xml:space="preserve"> </w:t>
      </w:r>
      <w:r>
        <w:t>ADHD</w:t>
      </w:r>
      <w:r w:rsidR="00E54417">
        <w:t xml:space="preserve"> </w:t>
      </w:r>
      <w:r>
        <w:t>bij</w:t>
      </w:r>
      <w:r w:rsidR="00E54417">
        <w:t xml:space="preserve"> </w:t>
      </w:r>
      <w:r>
        <w:t>de</w:t>
      </w:r>
      <w:r w:rsidR="00E54417">
        <w:t xml:space="preserve"> </w:t>
      </w:r>
      <w:r>
        <w:t>Strooptest</w:t>
      </w:r>
      <w:r w:rsidR="00E54417">
        <w:t xml:space="preserve"> </w:t>
      </w:r>
      <w:r>
        <w:t>consequent</w:t>
      </w:r>
      <w:r w:rsidR="00E54417">
        <w:t xml:space="preserve"> </w:t>
      </w:r>
      <w:r>
        <w:t>meer</w:t>
      </w:r>
      <w:r w:rsidR="00E54417">
        <w:t xml:space="preserve"> </w:t>
      </w:r>
      <w:r>
        <w:t>tijd</w:t>
      </w:r>
      <w:r w:rsidR="00E54417">
        <w:t xml:space="preserve"> </w:t>
      </w:r>
      <w:r>
        <w:t>nodig</w:t>
      </w:r>
      <w:r w:rsidR="00E54417">
        <w:t xml:space="preserve"> </w:t>
      </w:r>
      <w:r>
        <w:t>hebben</w:t>
      </w:r>
      <w:r w:rsidR="00E54417">
        <w:t xml:space="preserve"> </w:t>
      </w:r>
      <w:r>
        <w:t>en</w:t>
      </w:r>
      <w:r w:rsidR="00E54417">
        <w:t xml:space="preserve"> </w:t>
      </w:r>
      <w:r>
        <w:t>meer</w:t>
      </w:r>
      <w:r w:rsidR="00E54417">
        <w:t xml:space="preserve"> </w:t>
      </w:r>
      <w:r>
        <w:t>fouten</w:t>
      </w:r>
      <w:r w:rsidR="00E54417">
        <w:t xml:space="preserve"> </w:t>
      </w:r>
      <w:r>
        <w:t>maken</w:t>
      </w:r>
      <w:r w:rsidR="00E54417">
        <w:t xml:space="preserve"> </w:t>
      </w:r>
      <w:r>
        <w:t>omdat</w:t>
      </w:r>
      <w:r w:rsidR="00E54417">
        <w:t xml:space="preserve"> </w:t>
      </w:r>
      <w:r>
        <w:t>het</w:t>
      </w:r>
      <w:r w:rsidR="00E54417">
        <w:t xml:space="preserve"> </w:t>
      </w:r>
      <w:r>
        <w:t>onderdrukken</w:t>
      </w:r>
      <w:r w:rsidR="00E54417">
        <w:t xml:space="preserve"> </w:t>
      </w:r>
      <w:r>
        <w:t>van</w:t>
      </w:r>
      <w:r w:rsidR="00E54417">
        <w:t xml:space="preserve"> </w:t>
      </w:r>
      <w:r>
        <w:t>automatische</w:t>
      </w:r>
      <w:r w:rsidR="00E54417">
        <w:t xml:space="preserve"> </w:t>
      </w:r>
      <w:r>
        <w:t>reacties</w:t>
      </w:r>
      <w:r w:rsidR="00E54417">
        <w:t xml:space="preserve"> </w:t>
      </w:r>
      <w:r>
        <w:t>een</w:t>
      </w:r>
      <w:r w:rsidR="00E54417">
        <w:t xml:space="preserve"> </w:t>
      </w:r>
      <w:r>
        <w:t>kernprobleem</w:t>
      </w:r>
      <w:r w:rsidR="00E54417">
        <w:t xml:space="preserve"> </w:t>
      </w:r>
      <w:r>
        <w:t>is</w:t>
      </w:r>
      <w:r w:rsidR="00E54417">
        <w:t xml:space="preserve"> </w:t>
      </w:r>
      <w:r>
        <w:t>bij</w:t>
      </w:r>
      <w:r w:rsidR="00E54417">
        <w:t xml:space="preserve"> </w:t>
      </w:r>
      <w:r>
        <w:t>ADHD.</w:t>
      </w:r>
      <w:r w:rsidR="00E54417">
        <w:t xml:space="preserve"> </w:t>
      </w:r>
      <w:r>
        <w:t>Hetzelfde</w:t>
      </w:r>
      <w:r w:rsidR="00E54417">
        <w:t xml:space="preserve"> </w:t>
      </w:r>
      <w:r>
        <w:t>geldt</w:t>
      </w:r>
      <w:r w:rsidR="00E54417">
        <w:t xml:space="preserve"> </w:t>
      </w:r>
      <w:r>
        <w:t>voor</w:t>
      </w:r>
      <w:r w:rsidR="00E54417">
        <w:t xml:space="preserve"> </w:t>
      </w:r>
      <w:r>
        <w:t>mensen</w:t>
      </w:r>
      <w:r w:rsidR="00E54417">
        <w:t xml:space="preserve"> </w:t>
      </w:r>
      <w:r>
        <w:t>met</w:t>
      </w:r>
      <w:r w:rsidR="00E54417">
        <w:t xml:space="preserve"> </w:t>
      </w:r>
      <w:r>
        <w:t>bepaalde</w:t>
      </w:r>
      <w:r w:rsidR="00E54417">
        <w:t xml:space="preserve"> </w:t>
      </w:r>
      <w:r>
        <w:t>cognitieve</w:t>
      </w:r>
      <w:r w:rsidR="00E54417">
        <w:t xml:space="preserve"> </w:t>
      </w:r>
      <w:r>
        <w:t>aandoeningen.</w:t>
      </w:r>
    </w:p>
    <w:p w14:paraId="67F94943" w14:textId="493829AC" w:rsidR="005468EC" w:rsidRDefault="000A2369" w:rsidP="00627603">
      <w:r>
        <w:t>In</w:t>
      </w:r>
      <w:r w:rsidR="00E54417">
        <w:t xml:space="preserve"> </w:t>
      </w:r>
      <w:r>
        <w:t>deze</w:t>
      </w:r>
      <w:r w:rsidR="00E54417">
        <w:t xml:space="preserve"> </w:t>
      </w:r>
      <w:r>
        <w:t>activiteit</w:t>
      </w:r>
      <w:r w:rsidR="00E54417">
        <w:t xml:space="preserve"> </w:t>
      </w:r>
      <w:r>
        <w:t>voer</w:t>
      </w:r>
      <w:r w:rsidR="00E54417">
        <w:t xml:space="preserve"> </w:t>
      </w:r>
      <w:r w:rsidR="003035F0">
        <w:t>deelnemers</w:t>
      </w:r>
      <w:r w:rsidR="00E54417">
        <w:t xml:space="preserve"> </w:t>
      </w:r>
      <w:r>
        <w:t>de</w:t>
      </w:r>
      <w:r w:rsidR="00E54417">
        <w:t xml:space="preserve"> </w:t>
      </w:r>
      <w:r>
        <w:t>Strooptest</w:t>
      </w:r>
      <w:r w:rsidR="00E54417">
        <w:t xml:space="preserve"> </w:t>
      </w:r>
      <w:r>
        <w:t>zelf</w:t>
      </w:r>
      <w:r w:rsidR="00E54417">
        <w:t xml:space="preserve"> </w:t>
      </w:r>
      <w:r>
        <w:t>uit</w:t>
      </w:r>
      <w:r w:rsidR="00E54417">
        <w:t xml:space="preserve"> </w:t>
      </w:r>
      <w:r>
        <w:t>en</w:t>
      </w:r>
      <w:r w:rsidR="00E54417">
        <w:t xml:space="preserve"> </w:t>
      </w:r>
      <w:r>
        <w:t>met</w:t>
      </w:r>
      <w:r w:rsidR="003035F0">
        <w:t>en</w:t>
      </w:r>
      <w:r w:rsidR="00E54417">
        <w:t xml:space="preserve"> </w:t>
      </w:r>
      <w:r w:rsidR="003035F0">
        <w:t>ze</w:t>
      </w:r>
      <w:r w:rsidR="00E54417">
        <w:t xml:space="preserve"> </w:t>
      </w:r>
      <w:r w:rsidR="003035F0">
        <w:t>d</w:t>
      </w:r>
      <w:r>
        <w:t>e</w:t>
      </w:r>
      <w:r w:rsidR="00E54417">
        <w:t xml:space="preserve"> </w:t>
      </w:r>
      <w:r>
        <w:t>eigen</w:t>
      </w:r>
      <w:r w:rsidR="00E54417">
        <w:t xml:space="preserve"> </w:t>
      </w:r>
      <w:r>
        <w:t>interferentiescore.</w:t>
      </w:r>
      <w:r w:rsidR="00E54417">
        <w:t xml:space="preserve"> </w:t>
      </w:r>
      <w:r>
        <w:t>Zo</w:t>
      </w:r>
      <w:r w:rsidR="00E54417">
        <w:t xml:space="preserve"> </w:t>
      </w:r>
      <w:r>
        <w:t>ervar</w:t>
      </w:r>
      <w:r w:rsidR="003035F0">
        <w:t>en</w:t>
      </w:r>
      <w:r w:rsidR="00E54417">
        <w:t xml:space="preserve"> </w:t>
      </w:r>
      <w:r w:rsidR="003035F0">
        <w:t>z</w:t>
      </w:r>
      <w:r>
        <w:t>e</w:t>
      </w:r>
      <w:r w:rsidR="00E54417">
        <w:t xml:space="preserve"> </w:t>
      </w:r>
      <w:r>
        <w:t>hoe</w:t>
      </w:r>
      <w:r w:rsidR="00E54417">
        <w:t xml:space="preserve"> </w:t>
      </w:r>
      <w:r>
        <w:t>tegenstrijdige</w:t>
      </w:r>
      <w:r w:rsidR="00E54417">
        <w:t xml:space="preserve"> </w:t>
      </w:r>
      <w:r>
        <w:t>informatie</w:t>
      </w:r>
      <w:r w:rsidR="00E54417">
        <w:t xml:space="preserve"> </w:t>
      </w:r>
      <w:r>
        <w:t>je</w:t>
      </w:r>
      <w:r w:rsidR="00E54417">
        <w:t xml:space="preserve"> </w:t>
      </w:r>
      <w:r>
        <w:t>brein</w:t>
      </w:r>
      <w:r w:rsidR="00E54417">
        <w:t xml:space="preserve"> </w:t>
      </w:r>
      <w:r>
        <w:t>vertraagt</w:t>
      </w:r>
      <w:r w:rsidR="00E54417">
        <w:t xml:space="preserve"> </w:t>
      </w:r>
      <w:r>
        <w:t>en</w:t>
      </w:r>
      <w:r w:rsidR="00E54417">
        <w:t xml:space="preserve"> </w:t>
      </w:r>
      <w:r>
        <w:t>hoe</w:t>
      </w:r>
      <w:r w:rsidR="00E54417">
        <w:t xml:space="preserve"> </w:t>
      </w:r>
      <w:r>
        <w:t>groot</w:t>
      </w:r>
      <w:r w:rsidR="00E54417">
        <w:t xml:space="preserve"> </w:t>
      </w:r>
      <w:r>
        <w:t>de</w:t>
      </w:r>
      <w:r w:rsidR="00E54417">
        <w:t xml:space="preserve"> </w:t>
      </w:r>
      <w:r>
        <w:t>impact</w:t>
      </w:r>
      <w:r w:rsidR="00E54417">
        <w:t xml:space="preserve"> </w:t>
      </w:r>
      <w:r>
        <w:t>daarvan</w:t>
      </w:r>
      <w:r w:rsidR="00E54417">
        <w:t xml:space="preserve"> </w:t>
      </w:r>
      <w:r>
        <w:t>kan</w:t>
      </w:r>
      <w:r w:rsidR="00E54417">
        <w:t xml:space="preserve"> </w:t>
      </w:r>
      <w:r>
        <w:t>zijn.</w:t>
      </w:r>
      <w:r w:rsidR="00E54417">
        <w:t xml:space="preserve"> </w:t>
      </w:r>
      <w:r w:rsidR="00E02DE5">
        <w:t>Je</w:t>
      </w:r>
      <w:r w:rsidR="00E54417">
        <w:t xml:space="preserve"> </w:t>
      </w:r>
      <w:r w:rsidR="00E02DE5">
        <w:t>kunt</w:t>
      </w:r>
      <w:r w:rsidR="00E54417">
        <w:t xml:space="preserve"> </w:t>
      </w:r>
      <w:r w:rsidR="00E02DE5">
        <w:t>de</w:t>
      </w:r>
      <w:r w:rsidR="00E54417">
        <w:t xml:space="preserve"> </w:t>
      </w:r>
      <w:r w:rsidR="00E02DE5">
        <w:t>strooptest</w:t>
      </w:r>
      <w:r w:rsidR="00E54417">
        <w:t xml:space="preserve"> </w:t>
      </w:r>
      <w:r w:rsidR="00E02DE5">
        <w:t>ook</w:t>
      </w:r>
      <w:r w:rsidR="00E54417">
        <w:t xml:space="preserve"> </w:t>
      </w:r>
      <w:r w:rsidR="00E02DE5">
        <w:t>klassikaal</w:t>
      </w:r>
      <w:r w:rsidR="00E54417">
        <w:t xml:space="preserve"> </w:t>
      </w:r>
      <w:r w:rsidR="00E02DE5">
        <w:t>doen.</w:t>
      </w:r>
      <w:r w:rsidR="00E54417">
        <w:t xml:space="preserve"> </w:t>
      </w:r>
    </w:p>
    <w:p w14:paraId="01169CD7" w14:textId="2C087897" w:rsidR="0059267B" w:rsidRDefault="0059267B" w:rsidP="0059267B">
      <w:pPr>
        <w:pStyle w:val="Kop3"/>
      </w:pPr>
      <w:r>
        <w:t>Instructies</w:t>
      </w:r>
      <w:r w:rsidR="00E54417">
        <w:t xml:space="preserve"> </w:t>
      </w:r>
      <w:r w:rsidR="006C0A3A">
        <w:t>voor</w:t>
      </w:r>
      <w:r w:rsidR="00E54417">
        <w:t xml:space="preserve"> </w:t>
      </w:r>
      <w:r w:rsidR="006C0A3A">
        <w:t>studenten</w:t>
      </w:r>
      <w:r w:rsidR="00E54417">
        <w:t xml:space="preserve"> </w:t>
      </w:r>
      <w:r w:rsidR="006C0A3A">
        <w:t>(ook</w:t>
      </w:r>
      <w:r w:rsidR="00E54417">
        <w:t xml:space="preserve"> </w:t>
      </w:r>
      <w:r w:rsidR="006C0A3A">
        <w:t>in</w:t>
      </w:r>
      <w:r w:rsidR="00E54417">
        <w:t xml:space="preserve"> </w:t>
      </w:r>
      <w:r w:rsidR="006041F5">
        <w:t>PPT-vorm</w:t>
      </w:r>
      <w:r w:rsidR="006C0A3A">
        <w:t>)</w:t>
      </w:r>
    </w:p>
    <w:p w14:paraId="7D373CB5" w14:textId="471BBAD0" w:rsidR="00995534" w:rsidRPr="00995534" w:rsidRDefault="00995534" w:rsidP="00995534">
      <w:r w:rsidRPr="00995534">
        <w:t>Je</w:t>
      </w:r>
      <w:r w:rsidR="00E54417">
        <w:t xml:space="preserve"> </w:t>
      </w:r>
      <w:r w:rsidRPr="00995534">
        <w:t>gaat</w:t>
      </w:r>
      <w:r w:rsidR="00E54417">
        <w:t xml:space="preserve"> </w:t>
      </w:r>
      <w:r w:rsidRPr="00995534">
        <w:t>ervaren</w:t>
      </w:r>
      <w:r w:rsidR="00E54417">
        <w:t xml:space="preserve"> </w:t>
      </w:r>
      <w:r w:rsidRPr="00995534">
        <w:t>hoe</w:t>
      </w:r>
      <w:r w:rsidR="00E54417">
        <w:t xml:space="preserve"> </w:t>
      </w:r>
      <w:r w:rsidRPr="00995534">
        <w:t>lastig</w:t>
      </w:r>
      <w:r w:rsidR="00E54417">
        <w:t xml:space="preserve"> </w:t>
      </w:r>
      <w:r w:rsidRPr="00995534">
        <w:t>is</w:t>
      </w:r>
      <w:r w:rsidR="00E54417">
        <w:t xml:space="preserve"> </w:t>
      </w:r>
      <w:r w:rsidRPr="00995534">
        <w:t>om</w:t>
      </w:r>
      <w:r w:rsidR="00E54417">
        <w:t xml:space="preserve"> </w:t>
      </w:r>
      <w:r w:rsidRPr="00995534">
        <w:t>je</w:t>
      </w:r>
      <w:r w:rsidR="00E54417">
        <w:t xml:space="preserve"> </w:t>
      </w:r>
      <w:r w:rsidRPr="00995534">
        <w:t>te</w:t>
      </w:r>
      <w:r w:rsidR="00E54417">
        <w:t xml:space="preserve"> </w:t>
      </w:r>
      <w:r w:rsidRPr="00995534">
        <w:t>focussen</w:t>
      </w:r>
      <w:r w:rsidR="00E54417">
        <w:t xml:space="preserve"> </w:t>
      </w:r>
      <w:r w:rsidRPr="00995534">
        <w:t>als</w:t>
      </w:r>
      <w:r w:rsidR="00E54417">
        <w:t xml:space="preserve"> </w:t>
      </w:r>
      <w:r w:rsidRPr="00995534">
        <w:t>je</w:t>
      </w:r>
      <w:r w:rsidR="00E54417">
        <w:t xml:space="preserve"> </w:t>
      </w:r>
      <w:r w:rsidRPr="00995534">
        <w:t>meerdere</w:t>
      </w:r>
      <w:r w:rsidR="00E54417">
        <w:t xml:space="preserve"> </w:t>
      </w:r>
      <w:r w:rsidRPr="00995534">
        <w:t>prikkels</w:t>
      </w:r>
      <w:r w:rsidR="00E54417">
        <w:t xml:space="preserve"> </w:t>
      </w:r>
      <w:r w:rsidRPr="00995534">
        <w:t>krijgt</w:t>
      </w:r>
      <w:r w:rsidR="00E54417">
        <w:t xml:space="preserve"> </w:t>
      </w:r>
      <w:r w:rsidRPr="00995534">
        <w:t>en</w:t>
      </w:r>
      <w:r w:rsidR="00E54417">
        <w:t xml:space="preserve"> </w:t>
      </w:r>
      <w:r w:rsidRPr="00995534">
        <w:t>hoe</w:t>
      </w:r>
      <w:r w:rsidR="00E54417">
        <w:t xml:space="preserve"> </w:t>
      </w:r>
      <w:r w:rsidRPr="00995534">
        <w:t>lastig</w:t>
      </w:r>
      <w:r w:rsidR="00E54417">
        <w:t xml:space="preserve"> </w:t>
      </w:r>
      <w:r w:rsidRPr="00995534">
        <w:t>het</w:t>
      </w:r>
      <w:r w:rsidR="00E54417">
        <w:t xml:space="preserve"> </w:t>
      </w:r>
      <w:r w:rsidRPr="00995534">
        <w:t>is</w:t>
      </w:r>
      <w:r w:rsidR="00E54417">
        <w:t xml:space="preserve"> </w:t>
      </w:r>
      <w:r w:rsidRPr="00995534">
        <w:t>om</w:t>
      </w:r>
      <w:r w:rsidR="00E54417">
        <w:t xml:space="preserve"> </w:t>
      </w:r>
      <w:r w:rsidRPr="00995534">
        <w:t>heel</w:t>
      </w:r>
      <w:r w:rsidR="00E54417">
        <w:t xml:space="preserve"> </w:t>
      </w:r>
      <w:r w:rsidRPr="00995534">
        <w:t>bewust</w:t>
      </w:r>
      <w:r w:rsidR="00E54417">
        <w:t xml:space="preserve"> </w:t>
      </w:r>
      <w:r w:rsidRPr="00995534">
        <w:t>een</w:t>
      </w:r>
      <w:r w:rsidR="00E54417">
        <w:t xml:space="preserve"> </w:t>
      </w:r>
      <w:r w:rsidRPr="00995534">
        <w:t>prioriteit</w:t>
      </w:r>
      <w:r w:rsidR="00E54417">
        <w:t xml:space="preserve"> </w:t>
      </w:r>
      <w:r w:rsidRPr="00995534">
        <w:t>aan</w:t>
      </w:r>
      <w:r w:rsidR="00E54417">
        <w:t xml:space="preserve"> </w:t>
      </w:r>
      <w:r w:rsidRPr="00995534">
        <w:t>te</w:t>
      </w:r>
      <w:r w:rsidR="00E54417">
        <w:t xml:space="preserve"> </w:t>
      </w:r>
      <w:r w:rsidRPr="00995534">
        <w:t>brengen</w:t>
      </w:r>
      <w:r w:rsidR="00E54417">
        <w:t xml:space="preserve"> </w:t>
      </w:r>
      <w:r w:rsidRPr="00995534">
        <w:t>tussen</w:t>
      </w:r>
      <w:r w:rsidR="00E54417">
        <w:t xml:space="preserve"> </w:t>
      </w:r>
      <w:r w:rsidRPr="00995534">
        <w:t>2</w:t>
      </w:r>
      <w:r w:rsidR="00E54417">
        <w:t xml:space="preserve"> </w:t>
      </w:r>
      <w:r w:rsidRPr="00995534">
        <w:t>prikkels.</w:t>
      </w:r>
    </w:p>
    <w:p w14:paraId="7D8705AC" w14:textId="05B02FE0" w:rsidR="000B798B" w:rsidRPr="000B798B" w:rsidRDefault="000B798B" w:rsidP="00F86709">
      <w:pPr>
        <w:pStyle w:val="Lijstalinea"/>
        <w:numPr>
          <w:ilvl w:val="0"/>
          <w:numId w:val="37"/>
        </w:numPr>
        <w:tabs>
          <w:tab w:val="clear" w:pos="720"/>
        </w:tabs>
      </w:pPr>
      <w:r w:rsidRPr="000B798B">
        <w:t>Vorm</w:t>
      </w:r>
      <w:r w:rsidR="00E54417">
        <w:t xml:space="preserve"> </w:t>
      </w:r>
      <w:r w:rsidRPr="000B798B">
        <w:t>een</w:t>
      </w:r>
      <w:r w:rsidR="00E54417">
        <w:t xml:space="preserve"> </w:t>
      </w:r>
      <w:r w:rsidRPr="000B798B">
        <w:t>groepje</w:t>
      </w:r>
      <w:r w:rsidR="00E54417">
        <w:t xml:space="preserve"> </w:t>
      </w:r>
      <w:r w:rsidRPr="000B798B">
        <w:t>van</w:t>
      </w:r>
      <w:r w:rsidR="00E54417">
        <w:t xml:space="preserve"> </w:t>
      </w:r>
      <w:r w:rsidRPr="000B798B">
        <w:t>2</w:t>
      </w:r>
      <w:r w:rsidR="00E54417">
        <w:t xml:space="preserve"> </w:t>
      </w:r>
      <w:r w:rsidRPr="000B798B">
        <w:t>personen.</w:t>
      </w:r>
    </w:p>
    <w:p w14:paraId="3FF19DAE" w14:textId="32FAAE56" w:rsidR="000B798B" w:rsidRPr="000B798B" w:rsidRDefault="000B798B" w:rsidP="00F86709">
      <w:pPr>
        <w:pStyle w:val="Lijstalinea"/>
        <w:numPr>
          <w:ilvl w:val="0"/>
          <w:numId w:val="37"/>
        </w:numPr>
        <w:tabs>
          <w:tab w:val="clear" w:pos="720"/>
        </w:tabs>
      </w:pPr>
      <w:r w:rsidRPr="000B798B">
        <w:t>De</w:t>
      </w:r>
      <w:r w:rsidR="00E54417">
        <w:t xml:space="preserve"> </w:t>
      </w:r>
      <w:r w:rsidRPr="000B798B">
        <w:t>ene</w:t>
      </w:r>
      <w:r w:rsidR="00E54417">
        <w:t xml:space="preserve"> </w:t>
      </w:r>
      <w:r w:rsidRPr="000B798B">
        <w:t>persoon</w:t>
      </w:r>
      <w:r w:rsidR="00E54417">
        <w:t xml:space="preserve"> </w:t>
      </w:r>
      <w:r w:rsidRPr="000B798B">
        <w:t>doet</w:t>
      </w:r>
      <w:r w:rsidR="00E54417">
        <w:t xml:space="preserve"> </w:t>
      </w:r>
      <w:r w:rsidRPr="000B798B">
        <w:t>de</w:t>
      </w:r>
      <w:r w:rsidR="00E54417">
        <w:t xml:space="preserve"> </w:t>
      </w:r>
      <w:r w:rsidRPr="000B798B">
        <w:t>test,</w:t>
      </w:r>
      <w:r w:rsidR="00E54417">
        <w:t xml:space="preserve"> </w:t>
      </w:r>
      <w:r w:rsidRPr="000B798B">
        <w:t>de</w:t>
      </w:r>
      <w:r w:rsidR="00E54417">
        <w:t xml:space="preserve"> </w:t>
      </w:r>
      <w:r w:rsidRPr="000B798B">
        <w:t>andere</w:t>
      </w:r>
      <w:r w:rsidR="00E54417">
        <w:t xml:space="preserve"> </w:t>
      </w:r>
      <w:r w:rsidRPr="000B798B">
        <w:t>persoon</w:t>
      </w:r>
      <w:r w:rsidR="00E54417">
        <w:t xml:space="preserve"> </w:t>
      </w:r>
      <w:r w:rsidRPr="000B798B">
        <w:t>houdt</w:t>
      </w:r>
      <w:r w:rsidR="00E54417">
        <w:t xml:space="preserve"> </w:t>
      </w:r>
      <w:r w:rsidRPr="000B798B">
        <w:t>m.b.v.</w:t>
      </w:r>
      <w:r w:rsidR="00E54417">
        <w:t xml:space="preserve"> </w:t>
      </w:r>
      <w:r w:rsidRPr="000B798B">
        <w:t>een</w:t>
      </w:r>
      <w:r w:rsidR="00E54417">
        <w:t xml:space="preserve"> </w:t>
      </w:r>
      <w:r w:rsidRPr="000B798B">
        <w:t>telefoon</w:t>
      </w:r>
      <w:r w:rsidR="00E54417">
        <w:t xml:space="preserve"> </w:t>
      </w:r>
      <w:r w:rsidRPr="000B798B">
        <w:t>de</w:t>
      </w:r>
      <w:r w:rsidR="00E54417">
        <w:t xml:space="preserve"> </w:t>
      </w:r>
      <w:r w:rsidRPr="000B798B">
        <w:t>tijd</w:t>
      </w:r>
      <w:r w:rsidR="00E54417">
        <w:t xml:space="preserve"> </w:t>
      </w:r>
      <w:r w:rsidRPr="000B798B">
        <w:t>bij</w:t>
      </w:r>
      <w:r w:rsidR="00E54417">
        <w:t xml:space="preserve"> </w:t>
      </w:r>
      <w:r w:rsidRPr="000B798B">
        <w:t>en</w:t>
      </w:r>
      <w:r w:rsidR="00E54417">
        <w:t xml:space="preserve"> </w:t>
      </w:r>
      <w:r w:rsidRPr="000B798B">
        <w:t>checkt</w:t>
      </w:r>
      <w:r w:rsidR="00E54417">
        <w:t xml:space="preserve"> </w:t>
      </w:r>
      <w:r w:rsidRPr="000B798B">
        <w:t>of</w:t>
      </w:r>
      <w:r w:rsidR="00E54417">
        <w:t xml:space="preserve"> </w:t>
      </w:r>
      <w:r w:rsidRPr="000B798B">
        <w:t>er</w:t>
      </w:r>
      <w:r w:rsidR="00E54417">
        <w:t xml:space="preserve"> </w:t>
      </w:r>
      <w:r w:rsidRPr="000B798B">
        <w:t>geen</w:t>
      </w:r>
      <w:r w:rsidR="00E54417">
        <w:t xml:space="preserve"> </w:t>
      </w:r>
      <w:r w:rsidRPr="000B798B">
        <w:t>fouten</w:t>
      </w:r>
      <w:r w:rsidR="00E54417">
        <w:t xml:space="preserve"> </w:t>
      </w:r>
      <w:r w:rsidRPr="000B798B">
        <w:t>gemaakt</w:t>
      </w:r>
      <w:r w:rsidR="00E54417">
        <w:t xml:space="preserve"> </w:t>
      </w:r>
      <w:r w:rsidRPr="000B798B">
        <w:t>worden.</w:t>
      </w:r>
    </w:p>
    <w:p w14:paraId="333B0257" w14:textId="0A2123C5" w:rsidR="000B798B" w:rsidRPr="000B798B" w:rsidRDefault="000B798B" w:rsidP="00F86709">
      <w:pPr>
        <w:pStyle w:val="Lijstalinea"/>
        <w:numPr>
          <w:ilvl w:val="0"/>
          <w:numId w:val="37"/>
        </w:numPr>
        <w:tabs>
          <w:tab w:val="clear" w:pos="720"/>
        </w:tabs>
      </w:pPr>
      <w:r w:rsidRPr="000B798B">
        <w:t>Draai</w:t>
      </w:r>
      <w:r w:rsidR="00E54417">
        <w:t xml:space="preserve"> </w:t>
      </w:r>
      <w:r w:rsidRPr="000B798B">
        <w:t>kaart</w:t>
      </w:r>
      <w:r w:rsidR="00E54417">
        <w:t xml:space="preserve"> </w:t>
      </w:r>
      <w:r w:rsidRPr="000B798B">
        <w:t>1</w:t>
      </w:r>
      <w:r w:rsidR="00E54417">
        <w:t xml:space="preserve"> </w:t>
      </w:r>
      <w:r w:rsidRPr="000B798B">
        <w:t>om</w:t>
      </w:r>
      <w:r w:rsidR="00E54417">
        <w:t xml:space="preserve"> </w:t>
      </w:r>
      <w:r w:rsidRPr="000B798B">
        <w:t>en</w:t>
      </w:r>
      <w:r w:rsidR="00E54417">
        <w:t xml:space="preserve"> </w:t>
      </w:r>
      <w:r w:rsidRPr="000B798B">
        <w:t>lees</w:t>
      </w:r>
      <w:r w:rsidR="00E54417">
        <w:t xml:space="preserve"> </w:t>
      </w:r>
      <w:r w:rsidRPr="000B798B">
        <w:t>de</w:t>
      </w:r>
      <w:r w:rsidR="00E54417">
        <w:t xml:space="preserve"> </w:t>
      </w:r>
      <w:r w:rsidRPr="000B798B">
        <w:t>woorden</w:t>
      </w:r>
      <w:r w:rsidR="00E54417">
        <w:t xml:space="preserve"> </w:t>
      </w:r>
      <w:r w:rsidRPr="000B798B">
        <w:t>regel</w:t>
      </w:r>
      <w:r w:rsidR="00E54417">
        <w:t xml:space="preserve"> </w:t>
      </w:r>
      <w:r w:rsidRPr="000B798B">
        <w:t>voor</w:t>
      </w:r>
      <w:r w:rsidR="00E54417">
        <w:t xml:space="preserve"> </w:t>
      </w:r>
      <w:r w:rsidRPr="000B798B">
        <w:t>regel</w:t>
      </w:r>
      <w:r w:rsidR="00E54417">
        <w:t xml:space="preserve"> </w:t>
      </w:r>
      <w:r w:rsidRPr="000B798B">
        <w:t>hard</w:t>
      </w:r>
      <w:r w:rsidR="00E54417">
        <w:t xml:space="preserve"> </w:t>
      </w:r>
      <w:r w:rsidRPr="000B798B">
        <w:t>op</w:t>
      </w:r>
      <w:r w:rsidR="00E54417">
        <w:t xml:space="preserve"> </w:t>
      </w:r>
      <w:r w:rsidRPr="000B798B">
        <w:t>voor.</w:t>
      </w:r>
      <w:r w:rsidR="00E54417">
        <w:t xml:space="preserve"> </w:t>
      </w:r>
      <w:r w:rsidRPr="000B798B">
        <w:t>Zodra</w:t>
      </w:r>
      <w:r w:rsidR="00E54417">
        <w:t xml:space="preserve"> </w:t>
      </w:r>
      <w:r w:rsidRPr="000B798B">
        <w:t>de</w:t>
      </w:r>
      <w:r w:rsidR="00E54417">
        <w:t xml:space="preserve"> </w:t>
      </w:r>
      <w:r w:rsidRPr="000B798B">
        <w:t>kaart</w:t>
      </w:r>
      <w:r w:rsidR="00E54417">
        <w:t xml:space="preserve"> </w:t>
      </w:r>
      <w:r w:rsidRPr="000B798B">
        <w:t>omgedraaid</w:t>
      </w:r>
      <w:r w:rsidR="00E54417">
        <w:t xml:space="preserve"> </w:t>
      </w:r>
      <w:r w:rsidRPr="000B798B">
        <w:t>wordt,</w:t>
      </w:r>
      <w:r w:rsidR="00E54417">
        <w:t xml:space="preserve"> </w:t>
      </w:r>
      <w:r w:rsidRPr="000B798B">
        <w:t>start</w:t>
      </w:r>
      <w:r w:rsidR="00E54417">
        <w:t xml:space="preserve"> </w:t>
      </w:r>
      <w:r w:rsidRPr="000B798B">
        <w:t>de</w:t>
      </w:r>
      <w:r w:rsidR="00E54417">
        <w:t xml:space="preserve"> </w:t>
      </w:r>
      <w:r w:rsidRPr="000B798B">
        <w:t>tijd.</w:t>
      </w:r>
      <w:r w:rsidR="00E54417">
        <w:t xml:space="preserve"> </w:t>
      </w:r>
      <w:r w:rsidRPr="000B798B">
        <w:t>Stop</w:t>
      </w:r>
      <w:r w:rsidR="00E54417">
        <w:t xml:space="preserve"> </w:t>
      </w:r>
      <w:r w:rsidRPr="000B798B">
        <w:t>en</w:t>
      </w:r>
      <w:r w:rsidR="00E54417">
        <w:t xml:space="preserve"> </w:t>
      </w:r>
      <w:r w:rsidRPr="000B798B">
        <w:t>noteer</w:t>
      </w:r>
      <w:r w:rsidR="00E54417">
        <w:t xml:space="preserve"> </w:t>
      </w:r>
      <w:r w:rsidRPr="000B798B">
        <w:t>de</w:t>
      </w:r>
      <w:r w:rsidR="00E54417">
        <w:t xml:space="preserve"> </w:t>
      </w:r>
      <w:r w:rsidRPr="000B798B">
        <w:t>tijd</w:t>
      </w:r>
      <w:r w:rsidR="00E54417">
        <w:t xml:space="preserve"> </w:t>
      </w:r>
      <w:r w:rsidRPr="000B798B">
        <w:t>na</w:t>
      </w:r>
      <w:r w:rsidR="00E54417">
        <w:t xml:space="preserve"> </w:t>
      </w:r>
      <w:r w:rsidRPr="000B798B">
        <w:t>het</w:t>
      </w:r>
      <w:r w:rsidR="00E54417">
        <w:t xml:space="preserve"> </w:t>
      </w:r>
      <w:r w:rsidRPr="000B798B">
        <w:t>voorlezen</w:t>
      </w:r>
      <w:r w:rsidR="00E54417">
        <w:t xml:space="preserve"> </w:t>
      </w:r>
      <w:r w:rsidRPr="000B798B">
        <w:t>van</w:t>
      </w:r>
      <w:r w:rsidR="00E54417">
        <w:t xml:space="preserve"> </w:t>
      </w:r>
      <w:r w:rsidRPr="000B798B">
        <w:t>het</w:t>
      </w:r>
      <w:r w:rsidR="00E54417">
        <w:t xml:space="preserve"> </w:t>
      </w:r>
      <w:r w:rsidRPr="000B798B">
        <w:t>laatste</w:t>
      </w:r>
      <w:r w:rsidR="00E54417">
        <w:t xml:space="preserve"> </w:t>
      </w:r>
      <w:r w:rsidRPr="000B798B">
        <w:t>woord.</w:t>
      </w:r>
      <w:r w:rsidR="00E54417">
        <w:t xml:space="preserve"> </w:t>
      </w:r>
      <w:r w:rsidRPr="000B798B">
        <w:t>Als</w:t>
      </w:r>
      <w:r w:rsidR="00E54417">
        <w:t xml:space="preserve"> </w:t>
      </w:r>
      <w:r w:rsidR="00495AF4">
        <w:t>je</w:t>
      </w:r>
      <w:r w:rsidR="00E54417">
        <w:t xml:space="preserve"> </w:t>
      </w:r>
      <w:r w:rsidRPr="000B798B">
        <w:t>een</w:t>
      </w:r>
      <w:r w:rsidR="00E54417">
        <w:t xml:space="preserve"> </w:t>
      </w:r>
      <w:r w:rsidRPr="000B798B">
        <w:t>fout</w:t>
      </w:r>
      <w:r w:rsidR="00E54417">
        <w:t xml:space="preserve"> </w:t>
      </w:r>
      <w:r w:rsidRPr="000B798B">
        <w:t>maakt,</w:t>
      </w:r>
      <w:r w:rsidR="00E54417">
        <w:t xml:space="preserve"> </w:t>
      </w:r>
      <w:r w:rsidRPr="000B798B">
        <w:t>begin</w:t>
      </w:r>
      <w:r w:rsidR="00E54417">
        <w:t xml:space="preserve"> </w:t>
      </w:r>
      <w:r w:rsidRPr="000B798B">
        <w:t>je</w:t>
      </w:r>
      <w:r w:rsidR="00E54417">
        <w:t xml:space="preserve"> </w:t>
      </w:r>
      <w:r w:rsidRPr="000B798B">
        <w:t>weer</w:t>
      </w:r>
      <w:r w:rsidR="00E54417">
        <w:t xml:space="preserve"> </w:t>
      </w:r>
      <w:r w:rsidRPr="000B798B">
        <w:t>bovenaan.</w:t>
      </w:r>
    </w:p>
    <w:p w14:paraId="79D58D2F" w14:textId="78802AD8" w:rsidR="000B798B" w:rsidRPr="000B798B" w:rsidRDefault="000B798B" w:rsidP="00F86709">
      <w:pPr>
        <w:pStyle w:val="Lijstalinea"/>
        <w:numPr>
          <w:ilvl w:val="0"/>
          <w:numId w:val="37"/>
        </w:numPr>
        <w:tabs>
          <w:tab w:val="clear" w:pos="720"/>
        </w:tabs>
      </w:pPr>
      <w:r w:rsidRPr="000B798B">
        <w:t>Draai</w:t>
      </w:r>
      <w:r w:rsidR="00E54417">
        <w:t xml:space="preserve"> </w:t>
      </w:r>
      <w:r w:rsidRPr="000B798B">
        <w:t>kaart</w:t>
      </w:r>
      <w:r w:rsidR="00E54417">
        <w:t xml:space="preserve"> </w:t>
      </w:r>
      <w:r w:rsidRPr="000B798B">
        <w:t>2</w:t>
      </w:r>
      <w:r w:rsidR="00E54417">
        <w:t xml:space="preserve"> </w:t>
      </w:r>
      <w:r w:rsidRPr="000B798B">
        <w:t>om</w:t>
      </w:r>
      <w:r w:rsidR="00E54417">
        <w:t xml:space="preserve"> </w:t>
      </w:r>
      <w:r w:rsidRPr="000B798B">
        <w:t>en</w:t>
      </w:r>
      <w:r w:rsidR="00E54417">
        <w:t xml:space="preserve"> </w:t>
      </w:r>
      <w:r w:rsidRPr="000B798B">
        <w:t>noem</w:t>
      </w:r>
      <w:r w:rsidR="00E54417">
        <w:t xml:space="preserve"> </w:t>
      </w:r>
      <w:r w:rsidRPr="000B798B">
        <w:t>de</w:t>
      </w:r>
      <w:r w:rsidR="00E54417">
        <w:t xml:space="preserve"> </w:t>
      </w:r>
      <w:r w:rsidRPr="000B798B">
        <w:t>kleuren</w:t>
      </w:r>
      <w:r w:rsidR="00E54417">
        <w:t xml:space="preserve"> </w:t>
      </w:r>
      <w:r w:rsidRPr="000B798B">
        <w:t>van</w:t>
      </w:r>
      <w:r w:rsidR="00E54417">
        <w:t xml:space="preserve"> </w:t>
      </w:r>
      <w:r w:rsidRPr="000B798B">
        <w:t>de</w:t>
      </w:r>
      <w:r w:rsidR="00E54417">
        <w:t xml:space="preserve"> </w:t>
      </w:r>
      <w:r w:rsidRPr="000B798B">
        <w:t>blokjes</w:t>
      </w:r>
      <w:r w:rsidR="00E54417">
        <w:t xml:space="preserve"> </w:t>
      </w:r>
      <w:r w:rsidRPr="000B798B">
        <w:t>regel</w:t>
      </w:r>
      <w:r w:rsidR="00E54417">
        <w:t xml:space="preserve"> </w:t>
      </w:r>
      <w:r w:rsidRPr="000B798B">
        <w:t>voor</w:t>
      </w:r>
      <w:r w:rsidR="00E54417">
        <w:t xml:space="preserve"> </w:t>
      </w:r>
      <w:r w:rsidRPr="000B798B">
        <w:t>regel</w:t>
      </w:r>
      <w:r w:rsidR="00E54417">
        <w:t xml:space="preserve"> </w:t>
      </w:r>
      <w:r w:rsidRPr="000B798B">
        <w:t>op.</w:t>
      </w:r>
      <w:r w:rsidR="00E54417">
        <w:t xml:space="preserve"> </w:t>
      </w:r>
      <w:r w:rsidRPr="000B798B">
        <w:t>Noteer</w:t>
      </w:r>
      <w:r w:rsidR="00E54417">
        <w:t xml:space="preserve"> </w:t>
      </w:r>
      <w:r w:rsidRPr="000B798B">
        <w:t>ook</w:t>
      </w:r>
      <w:r w:rsidR="00E54417">
        <w:t xml:space="preserve"> </w:t>
      </w:r>
      <w:r w:rsidRPr="000B798B">
        <w:t>hier</w:t>
      </w:r>
      <w:r w:rsidR="00E54417">
        <w:t xml:space="preserve"> </w:t>
      </w:r>
      <w:r w:rsidRPr="000B798B">
        <w:t>de</w:t>
      </w:r>
      <w:r w:rsidR="00E54417">
        <w:t xml:space="preserve"> </w:t>
      </w:r>
      <w:r w:rsidRPr="000B798B">
        <w:t>tijd</w:t>
      </w:r>
      <w:r w:rsidR="00E54417">
        <w:t xml:space="preserve"> </w:t>
      </w:r>
      <w:r w:rsidRPr="000B798B">
        <w:t>na</w:t>
      </w:r>
      <w:r w:rsidR="00E54417">
        <w:t xml:space="preserve"> </w:t>
      </w:r>
      <w:r w:rsidRPr="000B798B">
        <w:t>het</w:t>
      </w:r>
      <w:r w:rsidR="00E54417">
        <w:t xml:space="preserve"> </w:t>
      </w:r>
      <w:r w:rsidRPr="000B798B">
        <w:t>benoemen</w:t>
      </w:r>
      <w:r w:rsidR="00E54417">
        <w:t xml:space="preserve"> </w:t>
      </w:r>
      <w:r w:rsidRPr="000B798B">
        <w:t>van</w:t>
      </w:r>
      <w:r w:rsidR="00E54417">
        <w:t xml:space="preserve"> </w:t>
      </w:r>
      <w:r w:rsidRPr="000B798B">
        <w:t>het</w:t>
      </w:r>
      <w:r w:rsidR="00E54417">
        <w:t xml:space="preserve"> </w:t>
      </w:r>
      <w:r w:rsidRPr="000B798B">
        <w:t>laatste</w:t>
      </w:r>
      <w:r w:rsidR="00E54417">
        <w:t xml:space="preserve"> </w:t>
      </w:r>
      <w:r w:rsidRPr="000B798B">
        <w:t>blokje.</w:t>
      </w:r>
      <w:r w:rsidR="00E54417">
        <w:t xml:space="preserve"> </w:t>
      </w:r>
      <w:r w:rsidRPr="000B798B">
        <w:t>Als</w:t>
      </w:r>
      <w:r w:rsidR="00E54417">
        <w:t xml:space="preserve"> </w:t>
      </w:r>
      <w:r w:rsidRPr="000B798B">
        <w:t>je</w:t>
      </w:r>
      <w:r w:rsidR="00E54417">
        <w:t xml:space="preserve"> </w:t>
      </w:r>
      <w:r w:rsidRPr="000B798B">
        <w:t>een</w:t>
      </w:r>
      <w:r w:rsidR="00E54417">
        <w:t xml:space="preserve"> </w:t>
      </w:r>
      <w:r w:rsidRPr="000B798B">
        <w:t>fout</w:t>
      </w:r>
      <w:r w:rsidR="00E54417">
        <w:t xml:space="preserve"> </w:t>
      </w:r>
      <w:r w:rsidRPr="000B798B">
        <w:t>maakt,</w:t>
      </w:r>
      <w:r w:rsidR="00E54417">
        <w:t xml:space="preserve"> </w:t>
      </w:r>
      <w:r w:rsidRPr="000B798B">
        <w:t>begin</w:t>
      </w:r>
      <w:r w:rsidR="00E54417">
        <w:t xml:space="preserve"> </w:t>
      </w:r>
      <w:r w:rsidRPr="000B798B">
        <w:t>je</w:t>
      </w:r>
      <w:r w:rsidR="00E54417">
        <w:t xml:space="preserve"> </w:t>
      </w:r>
      <w:r w:rsidRPr="000B798B">
        <w:t>opnieuw.</w:t>
      </w:r>
    </w:p>
    <w:p w14:paraId="10962C27" w14:textId="2632841E" w:rsidR="000B798B" w:rsidRPr="000B798B" w:rsidRDefault="000B798B" w:rsidP="00F86709">
      <w:pPr>
        <w:pStyle w:val="Lijstalinea"/>
        <w:numPr>
          <w:ilvl w:val="0"/>
          <w:numId w:val="37"/>
        </w:numPr>
        <w:tabs>
          <w:tab w:val="clear" w:pos="720"/>
        </w:tabs>
      </w:pPr>
      <w:r w:rsidRPr="000B798B">
        <w:t>Draai</w:t>
      </w:r>
      <w:r w:rsidR="00E54417">
        <w:t xml:space="preserve"> </w:t>
      </w:r>
      <w:r w:rsidRPr="000B798B">
        <w:t>kaart</w:t>
      </w:r>
      <w:r w:rsidR="00E54417">
        <w:t xml:space="preserve"> </w:t>
      </w:r>
      <w:r w:rsidRPr="000B798B">
        <w:t>3</w:t>
      </w:r>
      <w:r w:rsidR="00E54417">
        <w:t xml:space="preserve"> </w:t>
      </w:r>
      <w:r w:rsidRPr="000B798B">
        <w:t>om</w:t>
      </w:r>
      <w:r w:rsidR="00E54417">
        <w:t xml:space="preserve"> </w:t>
      </w:r>
      <w:r w:rsidRPr="000B798B">
        <w:t>en</w:t>
      </w:r>
      <w:r w:rsidR="00E54417">
        <w:t xml:space="preserve"> </w:t>
      </w:r>
      <w:r w:rsidRPr="000B798B">
        <w:t>noem</w:t>
      </w:r>
      <w:r w:rsidR="00E54417">
        <w:t xml:space="preserve"> </w:t>
      </w:r>
      <w:r w:rsidRPr="000B798B">
        <w:t>de</w:t>
      </w:r>
      <w:r w:rsidR="00E54417">
        <w:t xml:space="preserve"> </w:t>
      </w:r>
      <w:r w:rsidRPr="000B798B">
        <w:t>kleur</w:t>
      </w:r>
      <w:r w:rsidR="00E54417">
        <w:t xml:space="preserve"> </w:t>
      </w:r>
      <w:r w:rsidRPr="000B798B">
        <w:t>van</w:t>
      </w:r>
      <w:r w:rsidR="00E54417">
        <w:t xml:space="preserve"> </w:t>
      </w:r>
      <w:r w:rsidRPr="000B798B">
        <w:t>de</w:t>
      </w:r>
      <w:r w:rsidR="00E54417">
        <w:t xml:space="preserve"> </w:t>
      </w:r>
      <w:r w:rsidRPr="000B798B">
        <w:t>woorden</w:t>
      </w:r>
      <w:r w:rsidR="00E54417">
        <w:t xml:space="preserve"> </w:t>
      </w:r>
      <w:r w:rsidRPr="000B798B">
        <w:t>regel</w:t>
      </w:r>
      <w:r w:rsidR="00E54417">
        <w:t xml:space="preserve"> </w:t>
      </w:r>
      <w:r w:rsidRPr="000B798B">
        <w:t>voor</w:t>
      </w:r>
      <w:r w:rsidR="00E54417">
        <w:t xml:space="preserve"> </w:t>
      </w:r>
      <w:r w:rsidRPr="000B798B">
        <w:t>regel</w:t>
      </w:r>
      <w:r w:rsidR="00E54417">
        <w:t xml:space="preserve"> </w:t>
      </w:r>
      <w:r w:rsidRPr="000B798B">
        <w:t>op.</w:t>
      </w:r>
      <w:r w:rsidR="00E54417">
        <w:t xml:space="preserve"> </w:t>
      </w:r>
      <w:r w:rsidRPr="000B798B">
        <w:t>Noteer</w:t>
      </w:r>
      <w:r w:rsidR="00E54417">
        <w:t xml:space="preserve"> </w:t>
      </w:r>
      <w:r w:rsidRPr="000B798B">
        <w:t>de</w:t>
      </w:r>
      <w:r w:rsidR="00E54417">
        <w:t xml:space="preserve"> </w:t>
      </w:r>
      <w:r w:rsidRPr="000B798B">
        <w:t>tijd</w:t>
      </w:r>
      <w:r w:rsidR="00E54417">
        <w:t xml:space="preserve"> </w:t>
      </w:r>
      <w:r w:rsidRPr="000B798B">
        <w:t>die</w:t>
      </w:r>
      <w:r w:rsidR="00E54417">
        <w:t xml:space="preserve"> </w:t>
      </w:r>
      <w:r w:rsidRPr="000B798B">
        <w:t>nodig</w:t>
      </w:r>
      <w:r w:rsidR="00E54417">
        <w:t xml:space="preserve"> </w:t>
      </w:r>
      <w:r w:rsidRPr="000B798B">
        <w:t>is</w:t>
      </w:r>
      <w:r w:rsidR="00E54417">
        <w:t xml:space="preserve"> </w:t>
      </w:r>
      <w:r w:rsidRPr="000B798B">
        <w:t>om</w:t>
      </w:r>
      <w:r w:rsidR="00E54417">
        <w:t xml:space="preserve"> </w:t>
      </w:r>
      <w:r w:rsidRPr="000B798B">
        <w:t>alle</w:t>
      </w:r>
      <w:r w:rsidR="00E54417">
        <w:t xml:space="preserve"> </w:t>
      </w:r>
      <w:r w:rsidRPr="000B798B">
        <w:t>kleuren</w:t>
      </w:r>
      <w:r w:rsidR="00E54417">
        <w:t xml:space="preserve"> </w:t>
      </w:r>
      <w:r w:rsidRPr="000B798B">
        <w:t>juist</w:t>
      </w:r>
      <w:r w:rsidR="00E54417">
        <w:t xml:space="preserve"> </w:t>
      </w:r>
      <w:r w:rsidRPr="000B798B">
        <w:t>te</w:t>
      </w:r>
      <w:r w:rsidR="00E54417">
        <w:t xml:space="preserve"> </w:t>
      </w:r>
      <w:r w:rsidRPr="000B798B">
        <w:t>benoemen.</w:t>
      </w:r>
      <w:r w:rsidR="00E54417">
        <w:t xml:space="preserve"> </w:t>
      </w:r>
      <w:r w:rsidRPr="000B798B">
        <w:t>Als</w:t>
      </w:r>
      <w:r w:rsidR="00E54417">
        <w:t xml:space="preserve"> </w:t>
      </w:r>
      <w:r w:rsidRPr="000B798B">
        <w:t>je</w:t>
      </w:r>
      <w:r w:rsidR="00E54417">
        <w:t xml:space="preserve"> </w:t>
      </w:r>
      <w:r w:rsidRPr="000B798B">
        <w:t>een</w:t>
      </w:r>
      <w:r w:rsidR="00E54417">
        <w:t xml:space="preserve"> </w:t>
      </w:r>
      <w:r w:rsidRPr="000B798B">
        <w:t>fout</w:t>
      </w:r>
      <w:r w:rsidR="00E54417">
        <w:t xml:space="preserve"> </w:t>
      </w:r>
      <w:r w:rsidRPr="000B798B">
        <w:t>maakt,</w:t>
      </w:r>
      <w:r w:rsidR="00E54417">
        <w:t xml:space="preserve"> </w:t>
      </w:r>
      <w:r w:rsidRPr="000B798B">
        <w:t>begin</w:t>
      </w:r>
      <w:r w:rsidR="00E54417">
        <w:t xml:space="preserve"> </w:t>
      </w:r>
      <w:r w:rsidRPr="000B798B">
        <w:t>je</w:t>
      </w:r>
      <w:r w:rsidR="00E54417">
        <w:t xml:space="preserve"> </w:t>
      </w:r>
      <w:r w:rsidRPr="000B798B">
        <w:t>opnieuw.</w:t>
      </w:r>
    </w:p>
    <w:p w14:paraId="6C28932E" w14:textId="37A55AD6" w:rsidR="000B798B" w:rsidRPr="000B798B" w:rsidRDefault="000B798B" w:rsidP="00F86709">
      <w:pPr>
        <w:pStyle w:val="Lijstalinea"/>
        <w:numPr>
          <w:ilvl w:val="0"/>
          <w:numId w:val="37"/>
        </w:numPr>
        <w:tabs>
          <w:tab w:val="clear" w:pos="720"/>
        </w:tabs>
      </w:pPr>
      <w:r w:rsidRPr="000B798B">
        <w:t>De</w:t>
      </w:r>
      <w:r w:rsidR="00E54417">
        <w:t xml:space="preserve"> </w:t>
      </w:r>
      <w:r w:rsidRPr="000B798B">
        <w:t>eindscore</w:t>
      </w:r>
      <w:r w:rsidR="00E54417">
        <w:t xml:space="preserve"> </w:t>
      </w:r>
      <w:r w:rsidR="00495AF4">
        <w:t>bepaal</w:t>
      </w:r>
      <w:r w:rsidR="00E54417">
        <w:t xml:space="preserve"> </w:t>
      </w:r>
      <w:r w:rsidR="00495AF4">
        <w:t>je</w:t>
      </w:r>
      <w:r w:rsidR="00E54417">
        <w:t xml:space="preserve"> </w:t>
      </w:r>
      <w:r w:rsidRPr="000B798B">
        <w:t>door</w:t>
      </w:r>
      <w:r w:rsidR="00E54417">
        <w:t xml:space="preserve"> </w:t>
      </w:r>
      <w:r w:rsidRPr="000B798B">
        <w:t>de</w:t>
      </w:r>
      <w:r w:rsidR="00E54417">
        <w:t xml:space="preserve"> </w:t>
      </w:r>
      <w:r w:rsidRPr="000B798B">
        <w:t>tijd</w:t>
      </w:r>
      <w:r w:rsidR="00E54417">
        <w:t xml:space="preserve"> </w:t>
      </w:r>
      <w:r w:rsidRPr="000B798B">
        <w:t>voor</w:t>
      </w:r>
      <w:r w:rsidR="00E54417">
        <w:t xml:space="preserve"> </w:t>
      </w:r>
      <w:r w:rsidRPr="000B798B">
        <w:t>kaart</w:t>
      </w:r>
      <w:r w:rsidR="00E54417">
        <w:t xml:space="preserve"> </w:t>
      </w:r>
      <w:r w:rsidRPr="000B798B">
        <w:t>2</w:t>
      </w:r>
      <w:r w:rsidR="00E54417">
        <w:t xml:space="preserve"> </w:t>
      </w:r>
      <w:r w:rsidRPr="000B798B">
        <w:t>af</w:t>
      </w:r>
      <w:r w:rsidR="00E54417">
        <w:t xml:space="preserve"> </w:t>
      </w:r>
      <w:r w:rsidRPr="000B798B">
        <w:t>te</w:t>
      </w:r>
      <w:r w:rsidR="00E54417">
        <w:t xml:space="preserve"> </w:t>
      </w:r>
      <w:r w:rsidRPr="000B798B">
        <w:t>trekken</w:t>
      </w:r>
      <w:r w:rsidR="00E54417">
        <w:t xml:space="preserve"> </w:t>
      </w:r>
      <w:r w:rsidRPr="000B798B">
        <w:t>van</w:t>
      </w:r>
      <w:r w:rsidR="00E54417">
        <w:t xml:space="preserve"> </w:t>
      </w:r>
      <w:r w:rsidRPr="000B798B">
        <w:t>kaart</w:t>
      </w:r>
      <w:r w:rsidR="00E54417">
        <w:t xml:space="preserve"> </w:t>
      </w:r>
      <w:r w:rsidRPr="000B798B">
        <w:t>3.</w:t>
      </w:r>
    </w:p>
    <w:p w14:paraId="6BA342B2" w14:textId="3EE412DD" w:rsidR="000B798B" w:rsidRPr="000B798B" w:rsidRDefault="000B798B" w:rsidP="00F86709">
      <w:pPr>
        <w:pStyle w:val="Lijstalinea"/>
        <w:numPr>
          <w:ilvl w:val="0"/>
          <w:numId w:val="37"/>
        </w:numPr>
        <w:tabs>
          <w:tab w:val="clear" w:pos="720"/>
        </w:tabs>
      </w:pPr>
      <w:r w:rsidRPr="000B798B">
        <w:t>Daarna</w:t>
      </w:r>
      <w:r w:rsidR="00E54417">
        <w:t xml:space="preserve"> </w:t>
      </w:r>
      <w:r w:rsidRPr="000B798B">
        <w:t>draaien</w:t>
      </w:r>
      <w:r w:rsidR="00E54417">
        <w:t xml:space="preserve"> </w:t>
      </w:r>
      <w:r w:rsidRPr="000B798B">
        <w:t>de</w:t>
      </w:r>
      <w:r w:rsidR="00E54417">
        <w:t xml:space="preserve"> </w:t>
      </w:r>
      <w:r w:rsidRPr="000B798B">
        <w:t>rollen</w:t>
      </w:r>
      <w:r w:rsidR="00E54417">
        <w:t xml:space="preserve"> </w:t>
      </w:r>
      <w:r w:rsidRPr="000B798B">
        <w:t>om</w:t>
      </w:r>
      <w:r w:rsidR="00E54417">
        <w:t xml:space="preserve"> </w:t>
      </w:r>
      <w:r w:rsidRPr="000B798B">
        <w:t>en</w:t>
      </w:r>
      <w:r w:rsidR="00E54417">
        <w:t xml:space="preserve"> </w:t>
      </w:r>
      <w:r w:rsidRPr="000B798B">
        <w:t>doet</w:t>
      </w:r>
      <w:r w:rsidR="00E54417">
        <w:t xml:space="preserve"> </w:t>
      </w:r>
      <w:r w:rsidRPr="000B798B">
        <w:t>de</w:t>
      </w:r>
      <w:r w:rsidR="00E54417">
        <w:t xml:space="preserve"> </w:t>
      </w:r>
      <w:r w:rsidRPr="000B798B">
        <w:t>andere</w:t>
      </w:r>
      <w:r w:rsidR="00E54417">
        <w:t xml:space="preserve"> </w:t>
      </w:r>
      <w:r w:rsidRPr="000B798B">
        <w:t>persoon</w:t>
      </w:r>
      <w:r w:rsidR="00E54417">
        <w:t xml:space="preserve"> </w:t>
      </w:r>
      <w:r w:rsidRPr="000B798B">
        <w:t>de</w:t>
      </w:r>
      <w:r w:rsidR="00E54417">
        <w:t xml:space="preserve"> </w:t>
      </w:r>
      <w:r w:rsidRPr="000B798B">
        <w:t>test.</w:t>
      </w:r>
    </w:p>
    <w:p w14:paraId="3E9E0DA8" w14:textId="2D55C9A2" w:rsidR="00F65C05" w:rsidRPr="00F65C05" w:rsidRDefault="00F65C05" w:rsidP="00F65C05">
      <w:r w:rsidRPr="00F65C05">
        <w:t>Het</w:t>
      </w:r>
      <w:r w:rsidR="00E54417">
        <w:t xml:space="preserve"> </w:t>
      </w:r>
      <w:r w:rsidRPr="00F65C05">
        <w:t>gaat</w:t>
      </w:r>
      <w:r w:rsidR="00E54417">
        <w:t xml:space="preserve"> </w:t>
      </w:r>
      <w:r w:rsidRPr="00F65C05">
        <w:t>om</w:t>
      </w:r>
      <w:r w:rsidR="00E54417">
        <w:t xml:space="preserve"> </w:t>
      </w:r>
      <w:r w:rsidRPr="00F65C05">
        <w:t>het</w:t>
      </w:r>
      <w:r w:rsidR="00E54417">
        <w:t xml:space="preserve"> </w:t>
      </w:r>
      <w:r w:rsidRPr="00F65C05">
        <w:t>verschil</w:t>
      </w:r>
      <w:r w:rsidR="00E54417">
        <w:t xml:space="preserve"> </w:t>
      </w:r>
      <w:r w:rsidRPr="00F65C05">
        <w:t>tussen</w:t>
      </w:r>
      <w:r w:rsidR="00E54417">
        <w:t xml:space="preserve"> </w:t>
      </w:r>
      <w:r w:rsidRPr="00F65C05">
        <w:t>de</w:t>
      </w:r>
      <w:r w:rsidR="00E54417">
        <w:t xml:space="preserve"> </w:t>
      </w:r>
      <w:r w:rsidRPr="00F65C05">
        <w:t>scores</w:t>
      </w:r>
      <w:r w:rsidR="00E54417">
        <w:t xml:space="preserve"> </w:t>
      </w:r>
      <w:r w:rsidRPr="00F65C05">
        <w:t>A,</w:t>
      </w:r>
      <w:r w:rsidR="00E54417">
        <w:t xml:space="preserve"> </w:t>
      </w:r>
      <w:r w:rsidRPr="00F65C05">
        <w:t>B</w:t>
      </w:r>
      <w:r w:rsidR="00E54417">
        <w:t xml:space="preserve"> </w:t>
      </w:r>
      <w:r w:rsidRPr="00F65C05">
        <w:t>en</w:t>
      </w:r>
      <w:r w:rsidR="00E54417">
        <w:t xml:space="preserve"> </w:t>
      </w:r>
      <w:r w:rsidRPr="00F65C05">
        <w:t>C.</w:t>
      </w:r>
    </w:p>
    <w:p w14:paraId="507EC9C3" w14:textId="296F2085" w:rsidR="00F65C05" w:rsidRPr="00F65C05" w:rsidRDefault="00F65C05" w:rsidP="00F65C05">
      <w:r w:rsidRPr="00F65C05">
        <w:t>De</w:t>
      </w:r>
      <w:r w:rsidR="00E54417">
        <w:t xml:space="preserve"> </w:t>
      </w:r>
      <w:r w:rsidRPr="00F65C05">
        <w:t>meeste</w:t>
      </w:r>
      <w:r w:rsidR="00E54417">
        <w:t xml:space="preserve"> </w:t>
      </w:r>
      <w:r w:rsidRPr="00F65C05">
        <w:t>mensen</w:t>
      </w:r>
      <w:r w:rsidR="00E54417">
        <w:t xml:space="preserve"> </w:t>
      </w:r>
      <w:r w:rsidRPr="00F65C05">
        <w:t>hebben</w:t>
      </w:r>
      <w:r w:rsidR="00E54417">
        <w:t xml:space="preserve"> </w:t>
      </w:r>
      <w:r w:rsidRPr="00F65C05">
        <w:t>minder</w:t>
      </w:r>
      <w:r w:rsidR="00E54417">
        <w:t xml:space="preserve"> </w:t>
      </w:r>
      <w:r w:rsidRPr="00F65C05">
        <w:t>tijd</w:t>
      </w:r>
      <w:r w:rsidR="00E54417">
        <w:t xml:space="preserve"> </w:t>
      </w:r>
      <w:r w:rsidRPr="00F65C05">
        <w:t>nodig</w:t>
      </w:r>
      <w:r w:rsidR="00E54417">
        <w:t xml:space="preserve"> </w:t>
      </w:r>
      <w:r w:rsidRPr="00F65C05">
        <w:t>voor</w:t>
      </w:r>
      <w:r w:rsidR="00E54417">
        <w:t xml:space="preserve"> </w:t>
      </w:r>
      <w:r w:rsidRPr="00F65C05">
        <w:t>het</w:t>
      </w:r>
      <w:r w:rsidR="00E54417">
        <w:t xml:space="preserve"> </w:t>
      </w:r>
      <w:r w:rsidRPr="00F65C05">
        <w:t>benoemen</w:t>
      </w:r>
      <w:r w:rsidR="00E54417">
        <w:t xml:space="preserve"> </w:t>
      </w:r>
      <w:r w:rsidRPr="00F65C05">
        <w:t>van</w:t>
      </w:r>
      <w:r w:rsidR="00E54417">
        <w:t xml:space="preserve"> </w:t>
      </w:r>
      <w:r w:rsidRPr="00F65C05">
        <w:t>de</w:t>
      </w:r>
      <w:r w:rsidR="00E54417">
        <w:t xml:space="preserve"> </w:t>
      </w:r>
      <w:r w:rsidRPr="00F65C05">
        <w:t>woorden</w:t>
      </w:r>
      <w:r w:rsidR="00E54417">
        <w:t xml:space="preserve"> </w:t>
      </w:r>
      <w:r w:rsidRPr="00F65C05">
        <w:t>(A)</w:t>
      </w:r>
      <w:r w:rsidR="00E54417">
        <w:t xml:space="preserve"> </w:t>
      </w:r>
      <w:r w:rsidRPr="00F65C05">
        <w:t>dan</w:t>
      </w:r>
      <w:r w:rsidR="00E54417">
        <w:t xml:space="preserve"> </w:t>
      </w:r>
      <w:r w:rsidRPr="00F65C05">
        <w:t>het</w:t>
      </w:r>
      <w:r w:rsidR="00E54417">
        <w:t xml:space="preserve"> </w:t>
      </w:r>
      <w:r w:rsidRPr="00F65C05">
        <w:t>benoemen</w:t>
      </w:r>
      <w:r w:rsidR="00E54417">
        <w:t xml:space="preserve"> </w:t>
      </w:r>
      <w:r w:rsidRPr="00F65C05">
        <w:t>van</w:t>
      </w:r>
      <w:r w:rsidR="00E54417">
        <w:t xml:space="preserve"> </w:t>
      </w:r>
      <w:r w:rsidRPr="00F65C05">
        <w:t>kleuren</w:t>
      </w:r>
      <w:r w:rsidR="00E54417">
        <w:t xml:space="preserve"> </w:t>
      </w:r>
      <w:r w:rsidRPr="00F65C05">
        <w:t>(B).</w:t>
      </w:r>
      <w:r w:rsidR="00E54417">
        <w:t xml:space="preserve"> </w:t>
      </w:r>
      <w:r w:rsidRPr="00F65C05">
        <w:t>Bij</w:t>
      </w:r>
      <w:r w:rsidR="00E54417">
        <w:t xml:space="preserve"> </w:t>
      </w:r>
      <w:r w:rsidRPr="00F65C05">
        <w:t>kaart</w:t>
      </w:r>
      <w:r w:rsidR="00E54417">
        <w:t xml:space="preserve"> </w:t>
      </w:r>
      <w:r w:rsidRPr="00F65C05">
        <w:t>C</w:t>
      </w:r>
      <w:r w:rsidR="00E54417">
        <w:t xml:space="preserve"> </w:t>
      </w:r>
      <w:r w:rsidRPr="00F65C05">
        <w:t>ontstaat</w:t>
      </w:r>
      <w:r w:rsidR="00E54417">
        <w:t xml:space="preserve"> </w:t>
      </w:r>
      <w:r w:rsidRPr="00F65C05">
        <w:t>er</w:t>
      </w:r>
      <w:r w:rsidR="00E54417">
        <w:t xml:space="preserve"> </w:t>
      </w:r>
      <w:r w:rsidRPr="00F65C05">
        <w:t>ook</w:t>
      </w:r>
      <w:r w:rsidR="00E54417">
        <w:t xml:space="preserve"> </w:t>
      </w:r>
      <w:r w:rsidRPr="00F65C05">
        <w:t>nog</w:t>
      </w:r>
      <w:r w:rsidR="00E54417">
        <w:t xml:space="preserve"> </w:t>
      </w:r>
      <w:r w:rsidRPr="00F65C05">
        <w:t>eens</w:t>
      </w:r>
      <w:r w:rsidR="00E54417">
        <w:t xml:space="preserve"> </w:t>
      </w:r>
      <w:r w:rsidRPr="00F65C05">
        <w:t>een</w:t>
      </w:r>
      <w:r w:rsidR="00E54417">
        <w:t xml:space="preserve"> </w:t>
      </w:r>
      <w:r w:rsidRPr="00F65C05">
        <w:t>conflict</w:t>
      </w:r>
      <w:r w:rsidR="00E54417">
        <w:t xml:space="preserve"> </w:t>
      </w:r>
      <w:r w:rsidRPr="00F65C05">
        <w:t>tussen</w:t>
      </w:r>
      <w:r w:rsidR="00E54417">
        <w:t xml:space="preserve"> </w:t>
      </w:r>
      <w:r w:rsidRPr="00F65C05">
        <w:t>deze</w:t>
      </w:r>
      <w:r w:rsidR="00E54417">
        <w:t xml:space="preserve"> </w:t>
      </w:r>
      <w:r w:rsidRPr="00F65C05">
        <w:t>twee</w:t>
      </w:r>
      <w:r w:rsidR="00E54417">
        <w:t xml:space="preserve"> </w:t>
      </w:r>
      <w:r w:rsidRPr="00F65C05">
        <w:t>prikkels.</w:t>
      </w:r>
      <w:r w:rsidR="00E54417">
        <w:t xml:space="preserve"> </w:t>
      </w:r>
      <w:r w:rsidRPr="00F65C05">
        <w:t>Hoe</w:t>
      </w:r>
      <w:r w:rsidR="00E54417">
        <w:t xml:space="preserve"> </w:t>
      </w:r>
      <w:r w:rsidRPr="00F65C05">
        <w:t>groter</w:t>
      </w:r>
      <w:r w:rsidR="00E54417">
        <w:t xml:space="preserve"> </w:t>
      </w:r>
      <w:r w:rsidRPr="00F65C05">
        <w:t>het</w:t>
      </w:r>
      <w:r w:rsidR="00E54417">
        <w:t xml:space="preserve"> </w:t>
      </w:r>
      <w:r w:rsidRPr="00F65C05">
        <w:t>tijdverschil</w:t>
      </w:r>
      <w:r w:rsidR="00E54417">
        <w:t xml:space="preserve"> </w:t>
      </w:r>
      <w:r w:rsidRPr="00F65C05">
        <w:t>tussen</w:t>
      </w:r>
      <w:r w:rsidR="00E54417">
        <w:t xml:space="preserve"> </w:t>
      </w:r>
      <w:r w:rsidRPr="00F65C05">
        <w:t>B</w:t>
      </w:r>
      <w:r w:rsidR="00E54417">
        <w:t xml:space="preserve"> </w:t>
      </w:r>
      <w:r w:rsidRPr="00F65C05">
        <w:t>en</w:t>
      </w:r>
      <w:r w:rsidR="00E54417">
        <w:t xml:space="preserve"> </w:t>
      </w:r>
      <w:r w:rsidRPr="00F65C05">
        <w:t>C</w:t>
      </w:r>
      <w:r w:rsidR="00E54417">
        <w:t xml:space="preserve"> </w:t>
      </w:r>
      <w:r w:rsidRPr="00F65C05">
        <w:t>hoe</w:t>
      </w:r>
      <w:r w:rsidR="00E54417">
        <w:t xml:space="preserve"> </w:t>
      </w:r>
      <w:r w:rsidRPr="00F65C05">
        <w:t>moeilijker</w:t>
      </w:r>
      <w:r w:rsidR="00E54417">
        <w:t xml:space="preserve"> </w:t>
      </w:r>
      <w:r w:rsidRPr="00F65C05">
        <w:t>jij</w:t>
      </w:r>
      <w:r w:rsidR="00E54417">
        <w:t xml:space="preserve"> </w:t>
      </w:r>
      <w:r w:rsidRPr="00F65C05">
        <w:t>het</w:t>
      </w:r>
      <w:r w:rsidR="00E54417">
        <w:t xml:space="preserve"> </w:t>
      </w:r>
      <w:r w:rsidRPr="00F65C05">
        <w:t>blijkbaar</w:t>
      </w:r>
      <w:r w:rsidR="00E54417">
        <w:t xml:space="preserve"> </w:t>
      </w:r>
      <w:r w:rsidRPr="00F65C05">
        <w:t>vindt</w:t>
      </w:r>
      <w:r w:rsidR="00E54417">
        <w:t xml:space="preserve"> </w:t>
      </w:r>
      <w:r w:rsidRPr="00F65C05">
        <w:t>om</w:t>
      </w:r>
      <w:r w:rsidR="00E54417">
        <w:t xml:space="preserve"> </w:t>
      </w:r>
      <w:r w:rsidRPr="00F65C05">
        <w:t>de</w:t>
      </w:r>
      <w:r w:rsidR="00E54417">
        <w:t xml:space="preserve"> </w:t>
      </w:r>
      <w:r w:rsidRPr="00F65C05">
        <w:t>dominantie</w:t>
      </w:r>
      <w:r w:rsidR="00E54417">
        <w:t xml:space="preserve"> </w:t>
      </w:r>
      <w:r w:rsidRPr="00F65C05">
        <w:t>prikkel</w:t>
      </w:r>
      <w:r w:rsidR="00E54417">
        <w:t xml:space="preserve"> </w:t>
      </w:r>
      <w:r w:rsidRPr="00F65C05">
        <w:t>(woorden)</w:t>
      </w:r>
      <w:r w:rsidR="00E54417">
        <w:t xml:space="preserve"> </w:t>
      </w:r>
      <w:r w:rsidRPr="00F65C05">
        <w:t>te</w:t>
      </w:r>
      <w:r w:rsidR="00E54417">
        <w:t xml:space="preserve"> </w:t>
      </w:r>
      <w:r w:rsidRPr="00F65C05">
        <w:t>onderdrukken</w:t>
      </w:r>
      <w:r w:rsidR="00E54417">
        <w:t xml:space="preserve"> </w:t>
      </w:r>
      <w:r w:rsidRPr="00F65C05">
        <w:t>en</w:t>
      </w:r>
      <w:r w:rsidR="00E54417">
        <w:t xml:space="preserve"> </w:t>
      </w:r>
      <w:r w:rsidRPr="00F65C05">
        <w:t>voorrang</w:t>
      </w:r>
      <w:r w:rsidR="00E54417">
        <w:t xml:space="preserve"> </w:t>
      </w:r>
      <w:r w:rsidRPr="00F65C05">
        <w:t>te</w:t>
      </w:r>
      <w:r w:rsidR="00E54417">
        <w:t xml:space="preserve"> </w:t>
      </w:r>
      <w:r w:rsidRPr="00F65C05">
        <w:t>geven</w:t>
      </w:r>
      <w:r w:rsidR="00E54417">
        <w:t xml:space="preserve"> </w:t>
      </w:r>
      <w:r w:rsidRPr="00F65C05">
        <w:t>aan</w:t>
      </w:r>
      <w:r w:rsidR="00E54417">
        <w:t xml:space="preserve"> </w:t>
      </w:r>
      <w:r w:rsidRPr="00F65C05">
        <w:t>de</w:t>
      </w:r>
      <w:r w:rsidR="00E54417">
        <w:t xml:space="preserve"> </w:t>
      </w:r>
      <w:r w:rsidRPr="00F65C05">
        <w:t>minder</w:t>
      </w:r>
      <w:r w:rsidR="00E54417">
        <w:t xml:space="preserve"> </w:t>
      </w:r>
      <w:r w:rsidRPr="00F65C05">
        <w:t>dominante</w:t>
      </w:r>
      <w:r w:rsidR="00E54417">
        <w:t xml:space="preserve"> </w:t>
      </w:r>
      <w:r w:rsidRPr="00F65C05">
        <w:t>prikkel</w:t>
      </w:r>
      <w:r w:rsidR="00E54417">
        <w:t xml:space="preserve"> </w:t>
      </w:r>
      <w:r w:rsidRPr="00F65C05">
        <w:t>(kleur)</w:t>
      </w:r>
      <w:r w:rsidRPr="00F65C05">
        <w:rPr>
          <w:b/>
          <w:bCs/>
          <w:i/>
          <w:iCs/>
        </w:rPr>
        <w:t>.</w:t>
      </w:r>
    </w:p>
    <w:p w14:paraId="6A816565" w14:textId="77777777" w:rsidR="00F65C05" w:rsidRDefault="00F65C05" w:rsidP="00F65C05"/>
    <w:p w14:paraId="570583E4" w14:textId="273F4CBC" w:rsidR="007115DC" w:rsidRDefault="007115DC" w:rsidP="00B30075">
      <w:pPr>
        <w:pStyle w:val="Kop2"/>
        <w:rPr>
          <w:rStyle w:val="Kop3Char"/>
        </w:rPr>
      </w:pPr>
      <w:r>
        <w:rPr>
          <w:rStyle w:val="Kop3Char"/>
        </w:rPr>
        <w:lastRenderedPageBreak/>
        <w:t>Reflectie</w:t>
      </w:r>
      <w:r w:rsidR="00E54417">
        <w:rPr>
          <w:rStyle w:val="Kop3Char"/>
        </w:rPr>
        <w:t xml:space="preserve"> </w:t>
      </w:r>
    </w:p>
    <w:p w14:paraId="4D072CE6" w14:textId="5AC0B90B" w:rsidR="00D61DFC" w:rsidRPr="00D61DFC" w:rsidRDefault="00D61DFC" w:rsidP="00D61DFC">
      <w:r w:rsidRPr="00D61DFC">
        <w:t>Sta</w:t>
      </w:r>
      <w:r w:rsidR="00E54417">
        <w:t xml:space="preserve"> </w:t>
      </w:r>
      <w:r w:rsidRPr="00D61DFC">
        <w:t>na</w:t>
      </w:r>
      <w:r w:rsidR="00E54417">
        <w:t xml:space="preserve"> </w:t>
      </w:r>
      <w:r w:rsidRPr="00D61DFC">
        <w:t>afloop</w:t>
      </w:r>
      <w:r w:rsidR="00E54417">
        <w:t xml:space="preserve"> </w:t>
      </w:r>
      <w:r w:rsidRPr="00D61DFC">
        <w:t>kort</w:t>
      </w:r>
      <w:r w:rsidR="00E54417">
        <w:t xml:space="preserve"> </w:t>
      </w:r>
      <w:r w:rsidRPr="00D61DFC">
        <w:t>stil</w:t>
      </w:r>
      <w:r w:rsidR="00E54417">
        <w:t xml:space="preserve"> </w:t>
      </w:r>
      <w:r w:rsidRPr="00D61DFC">
        <w:t>bij</w:t>
      </w:r>
      <w:r w:rsidR="00E54417">
        <w:t xml:space="preserve"> </w:t>
      </w:r>
      <w:r w:rsidRPr="00D61DFC">
        <w:t>de</w:t>
      </w:r>
      <w:r w:rsidR="00E54417">
        <w:t xml:space="preserve"> </w:t>
      </w:r>
      <w:r w:rsidRPr="00D61DFC">
        <w:t>ervaring.</w:t>
      </w:r>
      <w:r w:rsidR="00E54417">
        <w:t xml:space="preserve"> </w:t>
      </w:r>
      <w:r w:rsidR="00C403C7">
        <w:t>Voorbeeld</w:t>
      </w:r>
      <w:r w:rsidR="00E54417">
        <w:t xml:space="preserve"> </w:t>
      </w:r>
      <w:r w:rsidR="00A66E52">
        <w:t>van</w:t>
      </w:r>
      <w:r w:rsidR="00E54417">
        <w:t xml:space="preserve"> </w:t>
      </w:r>
      <w:r w:rsidR="006D0B61">
        <w:t>reflectie</w:t>
      </w:r>
      <w:r w:rsidR="00E54417">
        <w:t xml:space="preserve"> </w:t>
      </w:r>
      <w:r w:rsidR="006D0B61">
        <w:t>vragen</w:t>
      </w:r>
      <w:r w:rsidR="00E54417">
        <w:t xml:space="preserve"> </w:t>
      </w:r>
      <w:r w:rsidR="006D0B61">
        <w:t>voor</w:t>
      </w:r>
      <w:r w:rsidR="00E54417">
        <w:t xml:space="preserve"> </w:t>
      </w:r>
      <w:r w:rsidR="006D0B61">
        <w:t>de</w:t>
      </w:r>
      <w:r w:rsidR="00E54417">
        <w:t xml:space="preserve"> </w:t>
      </w:r>
      <w:r w:rsidR="006D0B61">
        <w:t>nabespreking</w:t>
      </w:r>
      <w:r w:rsidRPr="00D61DFC">
        <w:t>:</w:t>
      </w:r>
    </w:p>
    <w:p w14:paraId="6133C2BE" w14:textId="04BE2F47" w:rsidR="000B7B99" w:rsidRDefault="000B7B99" w:rsidP="000B7B99">
      <w:pPr>
        <w:pStyle w:val="Lijstalinea"/>
        <w:numPr>
          <w:ilvl w:val="0"/>
          <w:numId w:val="33"/>
        </w:numPr>
      </w:pPr>
      <w:r>
        <w:t>Bij</w:t>
      </w:r>
      <w:r w:rsidR="00E54417">
        <w:t xml:space="preserve"> </w:t>
      </w:r>
      <w:r>
        <w:t>welke</w:t>
      </w:r>
      <w:r w:rsidR="00E54417">
        <w:t xml:space="preserve"> </w:t>
      </w:r>
      <w:r>
        <w:t>kaart</w:t>
      </w:r>
      <w:r w:rsidR="00E54417">
        <w:t xml:space="preserve"> </w:t>
      </w:r>
      <w:r>
        <w:t>had</w:t>
      </w:r>
      <w:r w:rsidR="00E54417">
        <w:t xml:space="preserve"> </w:t>
      </w:r>
      <w:r>
        <w:t>je</w:t>
      </w:r>
      <w:r w:rsidR="00E54417">
        <w:t xml:space="preserve"> </w:t>
      </w:r>
      <w:r>
        <w:t>de</w:t>
      </w:r>
      <w:r w:rsidR="00E54417">
        <w:t xml:space="preserve"> </w:t>
      </w:r>
      <w:r>
        <w:t>meeste</w:t>
      </w:r>
      <w:r w:rsidR="00E54417">
        <w:t xml:space="preserve"> </w:t>
      </w:r>
      <w:r>
        <w:t>moeite?</w:t>
      </w:r>
      <w:r w:rsidR="00E54417">
        <w:t xml:space="preserve"> </w:t>
      </w:r>
      <w:r>
        <w:t>Wat</w:t>
      </w:r>
      <w:r w:rsidR="00E54417">
        <w:t xml:space="preserve"> </w:t>
      </w:r>
      <w:r>
        <w:t>maakte</w:t>
      </w:r>
      <w:r w:rsidR="00E54417">
        <w:t xml:space="preserve"> </w:t>
      </w:r>
      <w:r>
        <w:t>dat</w:t>
      </w:r>
      <w:r w:rsidR="00E54417">
        <w:t xml:space="preserve"> </w:t>
      </w:r>
      <w:r>
        <w:t>zo</w:t>
      </w:r>
      <w:r w:rsidR="00E54417">
        <w:t xml:space="preserve"> </w:t>
      </w:r>
      <w:r>
        <w:t>lastig?</w:t>
      </w:r>
    </w:p>
    <w:p w14:paraId="65395DEA" w14:textId="6A20B8AC" w:rsidR="000B7B99" w:rsidRDefault="000B7B99" w:rsidP="000B7B99">
      <w:pPr>
        <w:pStyle w:val="Lijstalinea"/>
        <w:numPr>
          <w:ilvl w:val="0"/>
          <w:numId w:val="33"/>
        </w:numPr>
      </w:pPr>
      <w:r>
        <w:t>Merkte</w:t>
      </w:r>
      <w:r w:rsidR="00E54417">
        <w:t xml:space="preserve"> </w:t>
      </w:r>
      <w:r>
        <w:t>je</w:t>
      </w:r>
      <w:r w:rsidR="00E54417">
        <w:t xml:space="preserve"> </w:t>
      </w:r>
      <w:r>
        <w:t>dat</w:t>
      </w:r>
      <w:r w:rsidR="00E54417">
        <w:t xml:space="preserve"> </w:t>
      </w:r>
      <w:r>
        <w:t>je</w:t>
      </w:r>
      <w:r w:rsidR="00E54417">
        <w:t xml:space="preserve"> </w:t>
      </w:r>
      <w:r>
        <w:t>sneller</w:t>
      </w:r>
      <w:r w:rsidR="00E54417">
        <w:t xml:space="preserve"> </w:t>
      </w:r>
      <w:r>
        <w:t>fouten</w:t>
      </w:r>
      <w:r w:rsidR="00E54417">
        <w:t xml:space="preserve"> </w:t>
      </w:r>
      <w:r>
        <w:t>maakte</w:t>
      </w:r>
      <w:r w:rsidR="00E54417">
        <w:t xml:space="preserve"> </w:t>
      </w:r>
      <w:r>
        <w:t>naarmate</w:t>
      </w:r>
      <w:r w:rsidR="00E54417">
        <w:t xml:space="preserve"> </w:t>
      </w:r>
      <w:r>
        <w:t>je</w:t>
      </w:r>
      <w:r w:rsidR="00E54417">
        <w:t xml:space="preserve"> </w:t>
      </w:r>
      <w:r>
        <w:t>vermoeid</w:t>
      </w:r>
      <w:r w:rsidR="00E54417">
        <w:t xml:space="preserve"> </w:t>
      </w:r>
      <w:r>
        <w:t>raakte</w:t>
      </w:r>
      <w:r w:rsidR="00E54417">
        <w:t xml:space="preserve"> </w:t>
      </w:r>
      <w:r>
        <w:t>of</w:t>
      </w:r>
      <w:r w:rsidR="00E54417">
        <w:t xml:space="preserve"> </w:t>
      </w:r>
      <w:r>
        <w:t>meer</w:t>
      </w:r>
      <w:r w:rsidR="00E54417">
        <w:t xml:space="preserve"> </w:t>
      </w:r>
      <w:r>
        <w:t>haast</w:t>
      </w:r>
      <w:r w:rsidR="00E54417">
        <w:t xml:space="preserve"> </w:t>
      </w:r>
      <w:r>
        <w:t>had?</w:t>
      </w:r>
    </w:p>
    <w:p w14:paraId="534E6C1A" w14:textId="491FBB8B" w:rsidR="000B7B99" w:rsidRDefault="000B7B99" w:rsidP="000B7B99">
      <w:pPr>
        <w:pStyle w:val="Lijstalinea"/>
        <w:numPr>
          <w:ilvl w:val="0"/>
          <w:numId w:val="33"/>
        </w:numPr>
      </w:pPr>
      <w:r>
        <w:t>Hoe</w:t>
      </w:r>
      <w:r w:rsidR="00E54417">
        <w:t xml:space="preserve"> </w:t>
      </w:r>
      <w:r>
        <w:t>verschilde</w:t>
      </w:r>
      <w:r w:rsidR="00E54417">
        <w:t xml:space="preserve"> </w:t>
      </w:r>
      <w:r>
        <w:t>jouw</w:t>
      </w:r>
      <w:r w:rsidR="00E54417">
        <w:t xml:space="preserve"> </w:t>
      </w:r>
      <w:r>
        <w:t>eindscore</w:t>
      </w:r>
      <w:r w:rsidR="00E54417">
        <w:t xml:space="preserve"> </w:t>
      </w:r>
      <w:r>
        <w:t>van</w:t>
      </w:r>
      <w:r w:rsidR="00E54417">
        <w:t xml:space="preserve"> </w:t>
      </w:r>
      <w:r>
        <w:t>die</w:t>
      </w:r>
      <w:r w:rsidR="00E54417">
        <w:t xml:space="preserve"> </w:t>
      </w:r>
      <w:r>
        <w:t>van</w:t>
      </w:r>
      <w:r w:rsidR="00E54417">
        <w:t xml:space="preserve"> </w:t>
      </w:r>
      <w:r>
        <w:t>je</w:t>
      </w:r>
      <w:r w:rsidR="00E54417">
        <w:t xml:space="preserve"> </w:t>
      </w:r>
      <w:r>
        <w:t>partner?</w:t>
      </w:r>
    </w:p>
    <w:p w14:paraId="4E90F44B" w14:textId="62AD1BB6" w:rsidR="000B7B99" w:rsidRDefault="000B7B99" w:rsidP="000B7B99">
      <w:pPr>
        <w:pStyle w:val="Lijstalinea"/>
        <w:numPr>
          <w:ilvl w:val="0"/>
          <w:numId w:val="33"/>
        </w:numPr>
      </w:pPr>
      <w:r>
        <w:t>Wat</w:t>
      </w:r>
      <w:r w:rsidR="00E54417">
        <w:t xml:space="preserve"> </w:t>
      </w:r>
      <w:r>
        <w:t>zegt</w:t>
      </w:r>
      <w:r w:rsidR="00E54417">
        <w:t xml:space="preserve"> </w:t>
      </w:r>
      <w:r>
        <w:t>een</w:t>
      </w:r>
      <w:r w:rsidR="00E54417">
        <w:t xml:space="preserve"> </w:t>
      </w:r>
      <w:r>
        <w:t>hoge</w:t>
      </w:r>
      <w:r w:rsidR="00E54417">
        <w:t xml:space="preserve"> </w:t>
      </w:r>
      <w:r>
        <w:t>interferentiescore</w:t>
      </w:r>
      <w:r w:rsidR="00E54417">
        <w:t xml:space="preserve"> </w:t>
      </w:r>
      <w:r>
        <w:t>over</w:t>
      </w:r>
      <w:r w:rsidR="00E54417">
        <w:t xml:space="preserve"> </w:t>
      </w:r>
      <w:r>
        <w:t>hoe</w:t>
      </w:r>
      <w:r w:rsidR="00E54417">
        <w:t xml:space="preserve"> </w:t>
      </w:r>
      <w:r>
        <w:t>jouw</w:t>
      </w:r>
      <w:r w:rsidR="00E54417">
        <w:t xml:space="preserve"> </w:t>
      </w:r>
      <w:r>
        <w:t>brein</w:t>
      </w:r>
      <w:r w:rsidR="00E54417">
        <w:t xml:space="preserve"> </w:t>
      </w:r>
      <w:r>
        <w:t>met</w:t>
      </w:r>
      <w:r w:rsidR="00E54417">
        <w:t xml:space="preserve"> </w:t>
      </w:r>
      <w:r>
        <w:t>tegenstrijdige</w:t>
      </w:r>
      <w:r w:rsidR="00E54417">
        <w:t xml:space="preserve"> </w:t>
      </w:r>
      <w:r>
        <w:t>informatie</w:t>
      </w:r>
      <w:r w:rsidR="00E54417">
        <w:t xml:space="preserve"> </w:t>
      </w:r>
      <w:r>
        <w:t>omgaat?</w:t>
      </w:r>
    </w:p>
    <w:p w14:paraId="496FBE2A" w14:textId="1FC61E35" w:rsidR="000B7B99" w:rsidRDefault="000B7B99" w:rsidP="000B7B99">
      <w:pPr>
        <w:pStyle w:val="Lijstalinea"/>
        <w:numPr>
          <w:ilvl w:val="0"/>
          <w:numId w:val="33"/>
        </w:numPr>
      </w:pPr>
      <w:r>
        <w:t>Hoe</w:t>
      </w:r>
      <w:r w:rsidR="00E54417">
        <w:t xml:space="preserve"> </w:t>
      </w:r>
      <w:r>
        <w:t>zou</w:t>
      </w:r>
      <w:r w:rsidR="00E54417">
        <w:t xml:space="preserve"> </w:t>
      </w:r>
      <w:r>
        <w:t>jij</w:t>
      </w:r>
      <w:r w:rsidR="00E54417">
        <w:t xml:space="preserve"> </w:t>
      </w:r>
      <w:r>
        <w:t>als</w:t>
      </w:r>
      <w:r w:rsidR="00E54417">
        <w:t xml:space="preserve"> </w:t>
      </w:r>
      <w:r>
        <w:t>ontwerper</w:t>
      </w:r>
      <w:r w:rsidR="00E54417">
        <w:t xml:space="preserve"> </w:t>
      </w:r>
      <w:r>
        <w:t>tegenstrijdige</w:t>
      </w:r>
      <w:r w:rsidR="00E54417">
        <w:t xml:space="preserve"> </w:t>
      </w:r>
      <w:r>
        <w:t>prikkels</w:t>
      </w:r>
      <w:r w:rsidR="00E54417">
        <w:t xml:space="preserve"> </w:t>
      </w:r>
      <w:r>
        <w:t>in</w:t>
      </w:r>
      <w:r w:rsidR="00E54417">
        <w:t xml:space="preserve"> </w:t>
      </w:r>
      <w:r>
        <w:t>een</w:t>
      </w:r>
      <w:r w:rsidR="00E54417">
        <w:t xml:space="preserve"> </w:t>
      </w:r>
      <w:r>
        <w:t>interface</w:t>
      </w:r>
      <w:r w:rsidR="00E54417">
        <w:t xml:space="preserve"> </w:t>
      </w:r>
      <w:r>
        <w:t>vermijden?</w:t>
      </w:r>
    </w:p>
    <w:p w14:paraId="29CFDBD8" w14:textId="5D9AA752" w:rsidR="000B7B99" w:rsidRPr="000B7B99" w:rsidRDefault="000B7B99" w:rsidP="000B7B99">
      <w:pPr>
        <w:rPr>
          <w:i/>
          <w:iCs/>
        </w:rPr>
      </w:pPr>
      <w:r>
        <w:t>Koppel</w:t>
      </w:r>
      <w:r w:rsidR="00E54417">
        <w:t xml:space="preserve"> </w:t>
      </w:r>
      <w:r>
        <w:t>de</w:t>
      </w:r>
      <w:r w:rsidR="00E54417">
        <w:t xml:space="preserve"> </w:t>
      </w:r>
      <w:r>
        <w:t>reflectie</w:t>
      </w:r>
      <w:r w:rsidR="00E54417">
        <w:t xml:space="preserve"> </w:t>
      </w:r>
      <w:r>
        <w:t>aan</w:t>
      </w:r>
      <w:r w:rsidR="00E54417">
        <w:t xml:space="preserve"> </w:t>
      </w:r>
      <w:r>
        <w:t>de</w:t>
      </w:r>
      <w:r w:rsidR="00E54417">
        <w:t xml:space="preserve"> </w:t>
      </w:r>
      <w:r w:rsidR="001E0E27">
        <w:t>beroeps</w:t>
      </w:r>
      <w:r>
        <w:t>praktijk:</w:t>
      </w:r>
      <w:r w:rsidR="00E54417">
        <w:t xml:space="preserve"> </w:t>
      </w:r>
      <w:r>
        <w:t>"Welke</w:t>
      </w:r>
      <w:r w:rsidR="00E54417">
        <w:t xml:space="preserve"> </w:t>
      </w:r>
      <w:r>
        <w:t>ontwerpkeuzes</w:t>
      </w:r>
      <w:r w:rsidR="00E54417">
        <w:t xml:space="preserve"> </w:t>
      </w:r>
      <w:r>
        <w:t>kunnen</w:t>
      </w:r>
      <w:r w:rsidR="00E54417">
        <w:t xml:space="preserve"> </w:t>
      </w:r>
      <w:r>
        <w:t>cognitieve</w:t>
      </w:r>
      <w:r w:rsidR="00E54417">
        <w:t xml:space="preserve"> </w:t>
      </w:r>
      <w:r>
        <w:t>interferentie</w:t>
      </w:r>
      <w:r w:rsidR="00E54417">
        <w:t xml:space="preserve"> </w:t>
      </w:r>
      <w:r>
        <w:t>verminderen</w:t>
      </w:r>
      <w:r w:rsidR="00FF4CA0">
        <w:t>?</w:t>
      </w:r>
      <w:r w:rsidR="00642FD9">
        <w:t>”</w:t>
      </w:r>
      <w:r w:rsidR="00E54417">
        <w:t xml:space="preserve"> </w:t>
      </w:r>
      <w:r w:rsidR="00FF4CA0">
        <w:t>D</w:t>
      </w:r>
      <w:r>
        <w:t>enk</w:t>
      </w:r>
      <w:r w:rsidR="00E54417">
        <w:t xml:space="preserve"> </w:t>
      </w:r>
      <w:r>
        <w:t>aan</w:t>
      </w:r>
      <w:r w:rsidR="00E54417">
        <w:t xml:space="preserve"> </w:t>
      </w:r>
      <w:r>
        <w:t>consistent</w:t>
      </w:r>
      <w:r w:rsidR="00E54417">
        <w:t xml:space="preserve"> </w:t>
      </w:r>
      <w:r>
        <w:t>kleurgebruik,</w:t>
      </w:r>
      <w:r w:rsidR="00E54417">
        <w:t xml:space="preserve"> </w:t>
      </w:r>
      <w:r>
        <w:t>duidelijke</w:t>
      </w:r>
      <w:r w:rsidR="00E54417">
        <w:t xml:space="preserve"> </w:t>
      </w:r>
      <w:r w:rsidR="00345323">
        <w:t>hiërarchieën</w:t>
      </w:r>
      <w:r w:rsidR="00E54417">
        <w:t xml:space="preserve"> </w:t>
      </w:r>
      <w:r>
        <w:t>en</w:t>
      </w:r>
      <w:r w:rsidR="00E54417">
        <w:t xml:space="preserve"> </w:t>
      </w:r>
      <w:r>
        <w:t>het</w:t>
      </w:r>
      <w:r w:rsidR="00E54417">
        <w:t xml:space="preserve"> </w:t>
      </w:r>
      <w:r>
        <w:t>vermijden</w:t>
      </w:r>
      <w:r w:rsidR="00E54417">
        <w:t xml:space="preserve"> </w:t>
      </w:r>
      <w:r>
        <w:t>van</w:t>
      </w:r>
      <w:r w:rsidR="00E54417">
        <w:t xml:space="preserve"> </w:t>
      </w:r>
      <w:r>
        <w:t>afleidende</w:t>
      </w:r>
      <w:r w:rsidR="00E54417">
        <w:t xml:space="preserve"> </w:t>
      </w:r>
      <w:r>
        <w:t>elementen</w:t>
      </w:r>
      <w:r w:rsidR="008E023E">
        <w:t>.</w:t>
      </w:r>
      <w:r>
        <w:t>"</w:t>
      </w:r>
      <w:r w:rsidR="00E54417">
        <w:t xml:space="preserve"> </w:t>
      </w:r>
    </w:p>
    <w:p w14:paraId="2AF82DB5" w14:textId="23FA75C2" w:rsidR="0094109B" w:rsidRPr="0094109B" w:rsidRDefault="00957496" w:rsidP="00AA2623">
      <w:pPr>
        <w:pStyle w:val="Kop3"/>
      </w:pPr>
      <w:r w:rsidRPr="00F10A93">
        <w:rPr>
          <w:rStyle w:val="Kop3Char"/>
        </w:rPr>
        <w:t>Voorbereidingstips</w:t>
      </w:r>
    </w:p>
    <w:p w14:paraId="66213C86" w14:textId="04F44D09" w:rsidR="009A2643" w:rsidRPr="009A2643" w:rsidRDefault="009A2643" w:rsidP="009A2643">
      <w:pPr>
        <w:numPr>
          <w:ilvl w:val="0"/>
          <w:numId w:val="24"/>
        </w:numPr>
      </w:pPr>
      <w:r w:rsidRPr="009A2643">
        <w:t>Print</w:t>
      </w:r>
      <w:r w:rsidR="00E54417">
        <w:t xml:space="preserve"> </w:t>
      </w:r>
      <w:r w:rsidRPr="009A2643">
        <w:t>de</w:t>
      </w:r>
      <w:r w:rsidR="00E54417">
        <w:t xml:space="preserve"> </w:t>
      </w:r>
      <w:r w:rsidRPr="009A2643">
        <w:t>drie</w:t>
      </w:r>
      <w:r w:rsidR="00E54417">
        <w:t xml:space="preserve"> </w:t>
      </w:r>
      <w:r w:rsidRPr="009A2643">
        <w:t>kaarten</w:t>
      </w:r>
      <w:r w:rsidR="00E54417">
        <w:t xml:space="preserve"> </w:t>
      </w:r>
      <w:r w:rsidRPr="009A2643">
        <w:t>op</w:t>
      </w:r>
      <w:r w:rsidR="00E54417">
        <w:t xml:space="preserve"> </w:t>
      </w:r>
      <w:r w:rsidRPr="009A2643">
        <w:t>A4-formaat</w:t>
      </w:r>
      <w:r w:rsidR="00E54417">
        <w:t xml:space="preserve"> </w:t>
      </w:r>
      <w:r w:rsidRPr="009A2643">
        <w:t>en</w:t>
      </w:r>
      <w:r w:rsidR="00E54417">
        <w:t xml:space="preserve"> </w:t>
      </w:r>
      <w:r w:rsidRPr="009A2643">
        <w:t>lamineer</w:t>
      </w:r>
      <w:r w:rsidR="00E54417">
        <w:t xml:space="preserve"> </w:t>
      </w:r>
      <w:r w:rsidRPr="009A2643">
        <w:t>ze</w:t>
      </w:r>
      <w:r w:rsidR="00E54417">
        <w:t xml:space="preserve"> </w:t>
      </w:r>
      <w:r w:rsidRPr="009A2643">
        <w:t>indien</w:t>
      </w:r>
      <w:r w:rsidR="00E54417">
        <w:t xml:space="preserve"> </w:t>
      </w:r>
      <w:r w:rsidRPr="009A2643">
        <w:t>mogelijk,</w:t>
      </w:r>
      <w:r w:rsidR="00E54417">
        <w:t xml:space="preserve"> </w:t>
      </w:r>
      <w:r w:rsidRPr="009A2643">
        <w:t>zodat</w:t>
      </w:r>
      <w:r w:rsidR="00E54417">
        <w:t xml:space="preserve"> </w:t>
      </w:r>
      <w:r w:rsidRPr="009A2643">
        <w:t>ze</w:t>
      </w:r>
      <w:r w:rsidR="00E54417">
        <w:t xml:space="preserve"> </w:t>
      </w:r>
      <w:r w:rsidRPr="009A2643">
        <w:t>vaker</w:t>
      </w:r>
      <w:r w:rsidR="00E54417">
        <w:t xml:space="preserve"> </w:t>
      </w:r>
      <w:r w:rsidRPr="009A2643">
        <w:t>gebruikt</w:t>
      </w:r>
      <w:r w:rsidR="00E54417">
        <w:t xml:space="preserve"> </w:t>
      </w:r>
      <w:r w:rsidRPr="009A2643">
        <w:t>kunnen</w:t>
      </w:r>
      <w:r w:rsidR="00E54417">
        <w:t xml:space="preserve"> </w:t>
      </w:r>
      <w:r w:rsidRPr="009A2643">
        <w:t>worden.</w:t>
      </w:r>
    </w:p>
    <w:p w14:paraId="57594BC8" w14:textId="1111DDFE" w:rsidR="009A2643" w:rsidRPr="009A2643" w:rsidRDefault="009A2643" w:rsidP="009A2643">
      <w:pPr>
        <w:numPr>
          <w:ilvl w:val="0"/>
          <w:numId w:val="24"/>
        </w:numPr>
      </w:pPr>
      <w:r w:rsidRPr="009A2643">
        <w:t>Herinner</w:t>
      </w:r>
      <w:r w:rsidR="00E54417">
        <w:t xml:space="preserve"> </w:t>
      </w:r>
      <w:r w:rsidRPr="009A2643">
        <w:t>studenten</w:t>
      </w:r>
      <w:r w:rsidR="00E54417">
        <w:t xml:space="preserve"> </w:t>
      </w:r>
      <w:r w:rsidRPr="009A2643">
        <w:t>eraan</w:t>
      </w:r>
      <w:r w:rsidR="00E54417">
        <w:t xml:space="preserve"> </w:t>
      </w:r>
      <w:r w:rsidRPr="009A2643">
        <w:t>dat</w:t>
      </w:r>
      <w:r w:rsidR="00E54417">
        <w:t xml:space="preserve"> </w:t>
      </w:r>
      <w:r w:rsidRPr="009A2643">
        <w:t>zij</w:t>
      </w:r>
      <w:r w:rsidR="00E54417">
        <w:t xml:space="preserve"> </w:t>
      </w:r>
      <w:r w:rsidRPr="009A2643">
        <w:t>bij</w:t>
      </w:r>
      <w:r w:rsidR="00E54417">
        <w:t xml:space="preserve"> </w:t>
      </w:r>
      <w:r w:rsidRPr="009A2643">
        <w:t>een</w:t>
      </w:r>
      <w:r w:rsidR="00E54417">
        <w:t xml:space="preserve"> </w:t>
      </w:r>
      <w:r w:rsidRPr="009A2643">
        <w:t>fout</w:t>
      </w:r>
      <w:r w:rsidR="00E54417">
        <w:t xml:space="preserve"> </w:t>
      </w:r>
      <w:r w:rsidRPr="009A2643">
        <w:t>opnieuw</w:t>
      </w:r>
      <w:r w:rsidR="00E54417">
        <w:t xml:space="preserve"> </w:t>
      </w:r>
      <w:r w:rsidR="00642FD9">
        <w:t>bovenaan</w:t>
      </w:r>
      <w:r w:rsidR="00E54417">
        <w:t xml:space="preserve"> </w:t>
      </w:r>
      <w:r w:rsidRPr="009A2643">
        <w:t>beginnen</w:t>
      </w:r>
      <w:r w:rsidR="00AD2DF4">
        <w:t>,</w:t>
      </w:r>
      <w:r w:rsidR="00E54417">
        <w:t xml:space="preserve"> </w:t>
      </w:r>
      <w:r w:rsidRPr="009A2643">
        <w:t>dit</w:t>
      </w:r>
      <w:r w:rsidR="00E54417">
        <w:t xml:space="preserve"> </w:t>
      </w:r>
      <w:r w:rsidRPr="009A2643">
        <w:t>is</w:t>
      </w:r>
      <w:r w:rsidR="00E54417">
        <w:t xml:space="preserve"> </w:t>
      </w:r>
      <w:r w:rsidRPr="009A2643">
        <w:t>essentieel</w:t>
      </w:r>
      <w:r w:rsidR="00E54417">
        <w:t xml:space="preserve"> </w:t>
      </w:r>
      <w:r w:rsidRPr="009A2643">
        <w:t>voor</w:t>
      </w:r>
      <w:r w:rsidR="00E54417">
        <w:t xml:space="preserve"> </w:t>
      </w:r>
      <w:r w:rsidRPr="009A2643">
        <w:t>een</w:t>
      </w:r>
      <w:r w:rsidR="00E54417">
        <w:t xml:space="preserve"> </w:t>
      </w:r>
      <w:r w:rsidRPr="009A2643">
        <w:t>eerlijke</w:t>
      </w:r>
      <w:r w:rsidR="00E54417">
        <w:t xml:space="preserve"> </w:t>
      </w:r>
      <w:r w:rsidRPr="009A2643">
        <w:t>meting.</w:t>
      </w:r>
    </w:p>
    <w:p w14:paraId="4A5DD1EE" w14:textId="635F4474" w:rsidR="009A2643" w:rsidRPr="009A2643" w:rsidRDefault="009A2643" w:rsidP="009A2643">
      <w:pPr>
        <w:numPr>
          <w:ilvl w:val="0"/>
          <w:numId w:val="24"/>
        </w:numPr>
      </w:pPr>
      <w:r w:rsidRPr="009A2643">
        <w:t>Zorg</w:t>
      </w:r>
      <w:r w:rsidR="00E54417">
        <w:t xml:space="preserve"> </w:t>
      </w:r>
      <w:r w:rsidRPr="009A2643">
        <w:t>voor</w:t>
      </w:r>
      <w:r w:rsidR="00E54417">
        <w:t xml:space="preserve"> </w:t>
      </w:r>
      <w:r w:rsidRPr="009A2643">
        <w:t>een</w:t>
      </w:r>
      <w:r w:rsidR="00E54417">
        <w:t xml:space="preserve"> </w:t>
      </w:r>
      <w:r w:rsidRPr="009A2643">
        <w:t>rustige</w:t>
      </w:r>
      <w:r w:rsidR="00E54417">
        <w:t xml:space="preserve"> </w:t>
      </w:r>
      <w:r w:rsidRPr="009A2643">
        <w:t>omgeving</w:t>
      </w:r>
      <w:r w:rsidR="00E54417">
        <w:t xml:space="preserve"> </w:t>
      </w:r>
      <w:r w:rsidRPr="009A2643">
        <w:t>zonder</w:t>
      </w:r>
      <w:r w:rsidR="00E54417">
        <w:t xml:space="preserve"> </w:t>
      </w:r>
      <w:r w:rsidRPr="009A2643">
        <w:t>achtergrondgeluid,</w:t>
      </w:r>
      <w:r w:rsidR="00E54417">
        <w:t xml:space="preserve"> </w:t>
      </w:r>
      <w:r w:rsidRPr="009A2643">
        <w:t>zodat</w:t>
      </w:r>
      <w:r w:rsidR="00E54417">
        <w:t xml:space="preserve"> </w:t>
      </w:r>
      <w:r w:rsidRPr="009A2643">
        <w:t>studenten</w:t>
      </w:r>
      <w:r w:rsidR="00E54417">
        <w:t xml:space="preserve"> </w:t>
      </w:r>
      <w:r w:rsidRPr="009A2643">
        <w:t>zich</w:t>
      </w:r>
      <w:r w:rsidR="00E54417">
        <w:t xml:space="preserve"> </w:t>
      </w:r>
      <w:r w:rsidRPr="009A2643">
        <w:t>kunnen</w:t>
      </w:r>
      <w:r w:rsidR="00E54417">
        <w:t xml:space="preserve"> </w:t>
      </w:r>
      <w:r w:rsidRPr="009A2643">
        <w:t>concentreren.</w:t>
      </w:r>
    </w:p>
    <w:p w14:paraId="32E3B9D3" w14:textId="5F0CEB30" w:rsidR="009A2643" w:rsidRDefault="009A2643" w:rsidP="009A2643">
      <w:pPr>
        <w:numPr>
          <w:ilvl w:val="0"/>
          <w:numId w:val="24"/>
        </w:numPr>
      </w:pPr>
      <w:r w:rsidRPr="009A2643">
        <w:t>Wijs</w:t>
      </w:r>
      <w:r w:rsidR="00E54417">
        <w:t xml:space="preserve"> </w:t>
      </w:r>
      <w:r w:rsidRPr="009A2643">
        <w:t>studenten</w:t>
      </w:r>
      <w:r w:rsidR="00E54417">
        <w:t xml:space="preserve"> </w:t>
      </w:r>
      <w:r w:rsidRPr="009A2643">
        <w:t>erop</w:t>
      </w:r>
      <w:r w:rsidR="00E54417">
        <w:t xml:space="preserve"> </w:t>
      </w:r>
      <w:r w:rsidRPr="009A2643">
        <w:t>dat</w:t>
      </w:r>
      <w:r w:rsidR="00E54417">
        <w:t xml:space="preserve"> </w:t>
      </w:r>
      <w:r w:rsidRPr="009A2643">
        <w:t>de</w:t>
      </w:r>
      <w:r w:rsidR="00E54417">
        <w:t xml:space="preserve"> </w:t>
      </w:r>
      <w:r w:rsidRPr="009A2643">
        <w:t>eindscore</w:t>
      </w:r>
      <w:r w:rsidR="00E54417">
        <w:t xml:space="preserve"> </w:t>
      </w:r>
      <w:r w:rsidRPr="009A2643">
        <w:t>geen</w:t>
      </w:r>
      <w:r w:rsidR="00E54417">
        <w:t xml:space="preserve"> </w:t>
      </w:r>
      <w:r w:rsidRPr="009A2643">
        <w:t>meting</w:t>
      </w:r>
      <w:r w:rsidR="00E54417">
        <w:t xml:space="preserve"> </w:t>
      </w:r>
      <w:r w:rsidRPr="009A2643">
        <w:t>is</w:t>
      </w:r>
      <w:r w:rsidR="00E54417">
        <w:t xml:space="preserve"> </w:t>
      </w:r>
      <w:r w:rsidRPr="009A2643">
        <w:t>van</w:t>
      </w:r>
      <w:r w:rsidR="00E54417">
        <w:t xml:space="preserve"> </w:t>
      </w:r>
      <w:r w:rsidRPr="009A2643">
        <w:t>intelligentie</w:t>
      </w:r>
      <w:r w:rsidR="0015050F">
        <w:t>,</w:t>
      </w:r>
      <w:r w:rsidR="00E54417">
        <w:t xml:space="preserve"> </w:t>
      </w:r>
      <w:r w:rsidRPr="009A2643">
        <w:t>het</w:t>
      </w:r>
      <w:r w:rsidR="00E54417">
        <w:t xml:space="preserve"> </w:t>
      </w:r>
      <w:r w:rsidRPr="009A2643">
        <w:t>is</w:t>
      </w:r>
      <w:r w:rsidR="00E54417">
        <w:t xml:space="preserve"> </w:t>
      </w:r>
      <w:r w:rsidRPr="009A2643">
        <w:t>een</w:t>
      </w:r>
      <w:r w:rsidR="00E54417">
        <w:t xml:space="preserve"> </w:t>
      </w:r>
      <w:r w:rsidRPr="009A2643">
        <w:t>meting</w:t>
      </w:r>
      <w:r w:rsidR="00E54417">
        <w:t xml:space="preserve"> </w:t>
      </w:r>
      <w:r w:rsidRPr="009A2643">
        <w:t>van</w:t>
      </w:r>
      <w:r w:rsidR="00E54417">
        <w:t xml:space="preserve"> </w:t>
      </w:r>
      <w:r w:rsidRPr="009A2643">
        <w:t>cognitieve</w:t>
      </w:r>
      <w:r w:rsidR="00E54417">
        <w:t xml:space="preserve"> </w:t>
      </w:r>
      <w:r w:rsidRPr="009A2643">
        <w:t>interferentie,</w:t>
      </w:r>
      <w:r w:rsidR="00E54417">
        <w:t xml:space="preserve"> </w:t>
      </w:r>
      <w:r w:rsidRPr="009A2643">
        <w:t>iets</w:t>
      </w:r>
      <w:r w:rsidR="00E54417">
        <w:t xml:space="preserve"> </w:t>
      </w:r>
      <w:r w:rsidRPr="009A2643">
        <w:t>wat</w:t>
      </w:r>
      <w:r w:rsidR="00E54417">
        <w:t xml:space="preserve"> </w:t>
      </w:r>
      <w:r w:rsidRPr="009A2643">
        <w:t>iedereen</w:t>
      </w:r>
      <w:r w:rsidR="00E54417">
        <w:t xml:space="preserve"> </w:t>
      </w:r>
      <w:r w:rsidRPr="009A2643">
        <w:t>in</w:t>
      </w:r>
      <w:r w:rsidR="00E54417">
        <w:t xml:space="preserve"> </w:t>
      </w:r>
      <w:r w:rsidRPr="009A2643">
        <w:t>meer</w:t>
      </w:r>
      <w:r w:rsidR="00E54417">
        <w:t xml:space="preserve"> </w:t>
      </w:r>
      <w:r w:rsidRPr="009A2643">
        <w:t>of</w:t>
      </w:r>
      <w:r w:rsidR="00E54417">
        <w:t xml:space="preserve"> </w:t>
      </w:r>
      <w:r w:rsidRPr="009A2643">
        <w:t>mindere</w:t>
      </w:r>
      <w:r w:rsidR="00E54417">
        <w:t xml:space="preserve"> </w:t>
      </w:r>
      <w:r w:rsidRPr="009A2643">
        <w:t>mate</w:t>
      </w:r>
      <w:r w:rsidR="00E54417">
        <w:t xml:space="preserve"> </w:t>
      </w:r>
      <w:r w:rsidRPr="009A2643">
        <w:t>ervaart.</w:t>
      </w:r>
      <w:r w:rsidR="00E54417">
        <w:t xml:space="preserve"> </w:t>
      </w:r>
    </w:p>
    <w:p w14:paraId="2848D49B" w14:textId="14FA5960" w:rsidR="007259D4" w:rsidRDefault="007259D4" w:rsidP="007259D4">
      <w:pPr>
        <w:pStyle w:val="Kop3"/>
      </w:pPr>
      <w:r w:rsidRPr="007259D4">
        <w:t>Variaties</w:t>
      </w:r>
    </w:p>
    <w:p w14:paraId="39E22C2A" w14:textId="67F0094E" w:rsidR="00236DB5" w:rsidRDefault="001062A6" w:rsidP="00236DB5">
      <w:r w:rsidRPr="001062A6">
        <w:rPr>
          <w:rStyle w:val="Kop4Char"/>
        </w:rPr>
        <w:t>Grotere</w:t>
      </w:r>
      <w:r w:rsidR="00E54417">
        <w:rPr>
          <w:rStyle w:val="Kop4Char"/>
        </w:rPr>
        <w:t xml:space="preserve"> </w:t>
      </w:r>
      <w:r w:rsidRPr="001062A6">
        <w:rPr>
          <w:rStyle w:val="Kop4Char"/>
        </w:rPr>
        <w:t>groep</w:t>
      </w:r>
      <w:r w:rsidR="00E54417">
        <w:rPr>
          <w:rStyle w:val="Kop4Char"/>
        </w:rPr>
        <w:t xml:space="preserve"> </w:t>
      </w:r>
      <w:r w:rsidRPr="001062A6">
        <w:rPr>
          <w:rStyle w:val="Kop4Char"/>
        </w:rPr>
        <w:t>–</w:t>
      </w:r>
      <w:r w:rsidR="00E54417">
        <w:rPr>
          <w:rStyle w:val="Kop4Char"/>
        </w:rPr>
        <w:t xml:space="preserve"> </w:t>
      </w:r>
      <w:r w:rsidRPr="001062A6">
        <w:rPr>
          <w:rStyle w:val="Kop4Char"/>
        </w:rPr>
        <w:t>klassikaal:</w:t>
      </w:r>
      <w:r w:rsidR="00E54417">
        <w:rPr>
          <w:rStyle w:val="Kop4Char"/>
        </w:rPr>
        <w:t xml:space="preserve"> </w:t>
      </w:r>
      <w:r w:rsidR="000C6F55" w:rsidRPr="000C6F55">
        <w:t>De docent toont op het bord steeds één woord per PowerPoint-slide. Op elke slide staat een kleurwoord in een afwijkende inktkleur. De klas moet per slide zo snel mogelijk de kleur van het woord benoemen en niet het woord zelf lezen. De docent klikt in een vast tempo door de slides</w:t>
      </w:r>
      <w:r w:rsidR="000C6F55">
        <w:t>.</w:t>
      </w:r>
    </w:p>
    <w:p w14:paraId="1D274407" w14:textId="77777777" w:rsidR="00B74968" w:rsidRDefault="00253DC1" w:rsidP="00CE5C4C">
      <w:r>
        <w:rPr>
          <w:rStyle w:val="Kop4Char"/>
        </w:rPr>
        <w:t>Dieren</w:t>
      </w:r>
      <w:r w:rsidR="00E54417">
        <w:rPr>
          <w:rStyle w:val="Kop4Char"/>
        </w:rPr>
        <w:t xml:space="preserve"> </w:t>
      </w:r>
      <w:r>
        <w:rPr>
          <w:rStyle w:val="Kop4Char"/>
        </w:rPr>
        <w:t>noemen</w:t>
      </w:r>
      <w:r w:rsidR="00697F9A">
        <w:rPr>
          <w:rStyle w:val="Kop4Char"/>
        </w:rPr>
        <w:t>:</w:t>
      </w:r>
      <w:r w:rsidR="00E54417">
        <w:rPr>
          <w:rStyle w:val="Kop4Char"/>
        </w:rPr>
        <w:t xml:space="preserve"> </w:t>
      </w:r>
      <w:r w:rsidR="007F0A87" w:rsidRPr="007F0A87">
        <w:t>Je</w:t>
      </w:r>
      <w:r w:rsidR="00E54417">
        <w:t xml:space="preserve"> </w:t>
      </w:r>
      <w:r w:rsidR="007F0A87" w:rsidRPr="007F0A87">
        <w:t>kunt</w:t>
      </w:r>
      <w:r w:rsidR="00E54417">
        <w:t xml:space="preserve"> </w:t>
      </w:r>
      <w:r w:rsidR="007F0A87" w:rsidRPr="007F0A87">
        <w:t>dezelfde</w:t>
      </w:r>
      <w:r w:rsidR="00E54417">
        <w:t xml:space="preserve"> </w:t>
      </w:r>
      <w:r w:rsidR="007F0A87" w:rsidRPr="007F0A87">
        <w:t>oefening</w:t>
      </w:r>
      <w:r w:rsidR="00E54417">
        <w:t xml:space="preserve"> </w:t>
      </w:r>
      <w:r w:rsidR="007F0A87" w:rsidRPr="007F0A87">
        <w:t>doen,</w:t>
      </w:r>
      <w:r w:rsidR="00E54417">
        <w:t xml:space="preserve"> </w:t>
      </w:r>
      <w:r w:rsidR="007F0A87" w:rsidRPr="007F0A87">
        <w:t>maar</w:t>
      </w:r>
      <w:r w:rsidR="00E54417">
        <w:t xml:space="preserve"> </w:t>
      </w:r>
      <w:r w:rsidR="007F0A87" w:rsidRPr="007F0A87">
        <w:t>in</w:t>
      </w:r>
      <w:r w:rsidR="00E54417">
        <w:t xml:space="preserve"> </w:t>
      </w:r>
      <w:r w:rsidR="007F0A87" w:rsidRPr="007F0A87">
        <w:t>plaats</w:t>
      </w:r>
      <w:r w:rsidR="00E54417">
        <w:t xml:space="preserve"> </w:t>
      </w:r>
      <w:r w:rsidR="007F0A87" w:rsidRPr="007F0A87">
        <w:t>van</w:t>
      </w:r>
      <w:r w:rsidR="00E54417">
        <w:t xml:space="preserve"> </w:t>
      </w:r>
      <w:r w:rsidR="007F0A87" w:rsidRPr="007F0A87">
        <w:t>kleuren</w:t>
      </w:r>
      <w:r w:rsidR="00E54417">
        <w:t xml:space="preserve"> </w:t>
      </w:r>
      <w:r w:rsidR="007F0A87" w:rsidRPr="007F0A87">
        <w:t>dieren</w:t>
      </w:r>
      <w:r w:rsidR="00E54417">
        <w:t xml:space="preserve"> </w:t>
      </w:r>
      <w:r w:rsidR="007F0A87" w:rsidRPr="007F0A87">
        <w:t>gebruiken.</w:t>
      </w:r>
      <w:r w:rsidR="00E54417">
        <w:t xml:space="preserve"> </w:t>
      </w:r>
      <w:r w:rsidR="007F0A87" w:rsidRPr="007F0A87">
        <w:t>Eerst</w:t>
      </w:r>
      <w:r w:rsidR="00E54417">
        <w:t xml:space="preserve"> </w:t>
      </w:r>
      <w:r w:rsidR="007F0A87" w:rsidRPr="007F0A87">
        <w:t>lezen</w:t>
      </w:r>
      <w:r w:rsidR="00E54417">
        <w:t xml:space="preserve"> </w:t>
      </w:r>
      <w:r w:rsidR="007F0A87" w:rsidRPr="007F0A87">
        <w:t>de</w:t>
      </w:r>
      <w:r w:rsidR="00E54417">
        <w:t xml:space="preserve"> </w:t>
      </w:r>
      <w:r w:rsidR="007F0A87" w:rsidRPr="007F0A87">
        <w:t>studenten</w:t>
      </w:r>
      <w:r w:rsidR="00E54417">
        <w:t xml:space="preserve"> </w:t>
      </w:r>
      <w:r w:rsidR="007F0A87" w:rsidRPr="007F0A87">
        <w:t>de</w:t>
      </w:r>
      <w:r w:rsidR="00E54417">
        <w:t xml:space="preserve"> </w:t>
      </w:r>
      <w:r w:rsidR="007F0A87" w:rsidRPr="007F0A87">
        <w:t>namen</w:t>
      </w:r>
      <w:r w:rsidR="00E54417">
        <w:t xml:space="preserve"> </w:t>
      </w:r>
      <w:r w:rsidR="007F0A87" w:rsidRPr="007F0A87">
        <w:t>van</w:t>
      </w:r>
      <w:r w:rsidR="00E54417">
        <w:t xml:space="preserve"> </w:t>
      </w:r>
      <w:r w:rsidR="007F0A87" w:rsidRPr="007F0A87">
        <w:t>verschillende</w:t>
      </w:r>
      <w:r w:rsidR="00E54417">
        <w:t xml:space="preserve"> </w:t>
      </w:r>
      <w:r w:rsidR="007F0A87" w:rsidRPr="007F0A87">
        <w:t>dieren</w:t>
      </w:r>
      <w:r w:rsidR="00E54417">
        <w:t xml:space="preserve"> </w:t>
      </w:r>
      <w:r w:rsidR="007F0A87" w:rsidRPr="007F0A87">
        <w:t>hardop</w:t>
      </w:r>
      <w:r w:rsidR="00E54417">
        <w:t xml:space="preserve"> </w:t>
      </w:r>
      <w:r w:rsidR="007F0A87">
        <w:t>(allen</w:t>
      </w:r>
      <w:r w:rsidR="00E54417">
        <w:t xml:space="preserve"> </w:t>
      </w:r>
      <w:r w:rsidR="007F0A87">
        <w:t>tekst)</w:t>
      </w:r>
      <w:r w:rsidR="007F0A87" w:rsidRPr="007F0A87">
        <w:t>.</w:t>
      </w:r>
      <w:r w:rsidR="00E54417">
        <w:t xml:space="preserve"> </w:t>
      </w:r>
      <w:r w:rsidR="007F0A87" w:rsidRPr="007F0A87">
        <w:t>Daarna</w:t>
      </w:r>
      <w:r w:rsidR="00E54417">
        <w:t xml:space="preserve"> </w:t>
      </w:r>
      <w:r w:rsidR="007F0A87" w:rsidRPr="007F0A87">
        <w:t>krijgen</w:t>
      </w:r>
      <w:r w:rsidR="00E54417">
        <w:t xml:space="preserve"> </w:t>
      </w:r>
      <w:r w:rsidR="007F0A87" w:rsidRPr="007F0A87">
        <w:t>ze</w:t>
      </w:r>
      <w:r w:rsidR="00E54417">
        <w:t xml:space="preserve"> </w:t>
      </w:r>
      <w:r w:rsidR="007F0A87" w:rsidRPr="007F0A87">
        <w:t>het</w:t>
      </w:r>
      <w:r w:rsidR="00E54417">
        <w:t xml:space="preserve"> </w:t>
      </w:r>
      <w:r w:rsidR="007F0A87" w:rsidRPr="007F0A87">
        <w:t>dier</w:t>
      </w:r>
      <w:r w:rsidR="00E54417">
        <w:t xml:space="preserve"> </w:t>
      </w:r>
      <w:r w:rsidR="007F0A87" w:rsidRPr="007F0A87">
        <w:t>te</w:t>
      </w:r>
      <w:r w:rsidR="00E54417">
        <w:t xml:space="preserve"> </w:t>
      </w:r>
      <w:r w:rsidR="007F0A87" w:rsidRPr="007F0A87">
        <w:t>zien,</w:t>
      </w:r>
      <w:r w:rsidR="00E54417">
        <w:t xml:space="preserve"> </w:t>
      </w:r>
      <w:r w:rsidR="007F0A87" w:rsidRPr="007F0A87">
        <w:t>maar</w:t>
      </w:r>
      <w:r w:rsidR="00E54417">
        <w:t xml:space="preserve"> </w:t>
      </w:r>
      <w:r w:rsidR="007F0A87" w:rsidRPr="007F0A87">
        <w:t>dan</w:t>
      </w:r>
      <w:r w:rsidR="00E54417">
        <w:t xml:space="preserve"> </w:t>
      </w:r>
      <w:r w:rsidR="007F0A87" w:rsidRPr="007F0A87">
        <w:t>als</w:t>
      </w:r>
      <w:r w:rsidR="00E54417">
        <w:t xml:space="preserve"> </w:t>
      </w:r>
      <w:r w:rsidR="007F0A87" w:rsidRPr="007F0A87">
        <w:t>afbeeldin</w:t>
      </w:r>
      <w:r w:rsidR="00401032">
        <w:t>g,</w:t>
      </w:r>
      <w:r w:rsidR="00E54417">
        <w:t xml:space="preserve"> </w:t>
      </w:r>
      <w:r w:rsidR="00401032">
        <w:t>die</w:t>
      </w:r>
      <w:r w:rsidR="00E54417">
        <w:t xml:space="preserve"> </w:t>
      </w:r>
      <w:r w:rsidR="00401032">
        <w:t>dier</w:t>
      </w:r>
      <w:r w:rsidR="00CA6F61">
        <w:t>en</w:t>
      </w:r>
      <w:r w:rsidR="00E54417">
        <w:t xml:space="preserve"> </w:t>
      </w:r>
      <w:r w:rsidR="00401032">
        <w:t>noemen</w:t>
      </w:r>
      <w:r w:rsidR="00E54417">
        <w:t xml:space="preserve"> </w:t>
      </w:r>
      <w:r w:rsidR="00401032">
        <w:t>ze</w:t>
      </w:r>
      <w:r w:rsidR="00E54417">
        <w:t xml:space="preserve"> </w:t>
      </w:r>
      <w:r w:rsidR="003A03F0">
        <w:t>één</w:t>
      </w:r>
      <w:r w:rsidR="00E54417">
        <w:t xml:space="preserve"> </w:t>
      </w:r>
      <w:r w:rsidR="003A03F0">
        <w:t>voor</w:t>
      </w:r>
      <w:r w:rsidR="00E54417">
        <w:t xml:space="preserve"> </w:t>
      </w:r>
      <w:r w:rsidR="003A03F0">
        <w:t>één</w:t>
      </w:r>
      <w:r w:rsidR="00E54417">
        <w:t xml:space="preserve"> </w:t>
      </w:r>
      <w:r w:rsidR="007F0A87" w:rsidRPr="007F0A87">
        <w:t>ook</w:t>
      </w:r>
      <w:r w:rsidR="00E54417">
        <w:t xml:space="preserve"> </w:t>
      </w:r>
      <w:r w:rsidR="007F0A87" w:rsidRPr="007F0A87">
        <w:t>hardop.</w:t>
      </w:r>
      <w:r w:rsidR="00E54417">
        <w:t xml:space="preserve"> </w:t>
      </w:r>
      <w:r w:rsidR="007F0A87" w:rsidRPr="007F0A87">
        <w:t>Tot</w:t>
      </w:r>
      <w:r w:rsidR="00E54417">
        <w:t xml:space="preserve"> </w:t>
      </w:r>
      <w:r w:rsidR="007F0A87" w:rsidRPr="007F0A87">
        <w:t>slot</w:t>
      </w:r>
      <w:r w:rsidR="00E54417">
        <w:t xml:space="preserve"> </w:t>
      </w:r>
      <w:r w:rsidR="007F0A87" w:rsidRPr="007F0A87">
        <w:t>krijgen</w:t>
      </w:r>
      <w:r w:rsidR="00E54417">
        <w:t xml:space="preserve"> </w:t>
      </w:r>
      <w:r w:rsidR="007F0A87" w:rsidRPr="007F0A87">
        <w:t>de</w:t>
      </w:r>
      <w:r w:rsidR="00E54417">
        <w:t xml:space="preserve"> </w:t>
      </w:r>
      <w:r w:rsidR="007F0A87" w:rsidRPr="007F0A87">
        <w:t>studenten</w:t>
      </w:r>
      <w:r w:rsidR="00E54417">
        <w:t xml:space="preserve"> </w:t>
      </w:r>
      <w:r w:rsidR="007F0A87" w:rsidRPr="007F0A87">
        <w:t>afbeeldingen</w:t>
      </w:r>
      <w:r w:rsidR="00E54417">
        <w:t xml:space="preserve"> </w:t>
      </w:r>
      <w:r w:rsidR="007F0A87" w:rsidRPr="007F0A87">
        <w:t>van</w:t>
      </w:r>
      <w:r w:rsidR="00E54417">
        <w:t xml:space="preserve"> </w:t>
      </w:r>
      <w:r w:rsidR="007F0A87" w:rsidRPr="007F0A87">
        <w:t>dieren</w:t>
      </w:r>
      <w:r w:rsidR="00E54417">
        <w:t xml:space="preserve"> </w:t>
      </w:r>
      <w:r w:rsidR="007F0A87" w:rsidRPr="007F0A87">
        <w:t>te</w:t>
      </w:r>
      <w:r w:rsidR="00E54417">
        <w:t xml:space="preserve"> </w:t>
      </w:r>
      <w:r w:rsidR="007F0A87" w:rsidRPr="007F0A87">
        <w:t>zien</w:t>
      </w:r>
      <w:r w:rsidR="00E54417">
        <w:t xml:space="preserve"> </w:t>
      </w:r>
      <w:r w:rsidR="007F0A87" w:rsidRPr="007F0A87">
        <w:t>met</w:t>
      </w:r>
      <w:r w:rsidR="00E54417">
        <w:t xml:space="preserve"> </w:t>
      </w:r>
      <w:r w:rsidR="007F0A87" w:rsidRPr="007F0A87">
        <w:t>de</w:t>
      </w:r>
      <w:r w:rsidR="00E54417">
        <w:t xml:space="preserve"> </w:t>
      </w:r>
      <w:r w:rsidR="007F0A87" w:rsidRPr="007F0A87">
        <w:t>naam</w:t>
      </w:r>
      <w:r w:rsidR="00E54417">
        <w:t xml:space="preserve"> </w:t>
      </w:r>
      <w:r w:rsidR="003A03F0">
        <w:t>(tekst)</w:t>
      </w:r>
      <w:r w:rsidR="00E54417">
        <w:t xml:space="preserve"> </w:t>
      </w:r>
      <w:r w:rsidR="007F0A87" w:rsidRPr="007F0A87">
        <w:t>van</w:t>
      </w:r>
      <w:r w:rsidR="00E54417">
        <w:t xml:space="preserve"> </w:t>
      </w:r>
      <w:r w:rsidR="007F0A87" w:rsidRPr="007F0A87">
        <w:t>een</w:t>
      </w:r>
      <w:r w:rsidR="00E54417">
        <w:t xml:space="preserve"> </w:t>
      </w:r>
      <w:r w:rsidR="007F0A87" w:rsidRPr="007F0A87">
        <w:t>ander</w:t>
      </w:r>
      <w:r w:rsidR="00E54417">
        <w:t xml:space="preserve"> </w:t>
      </w:r>
      <w:r w:rsidR="007F0A87" w:rsidRPr="007F0A87">
        <w:t>dier</w:t>
      </w:r>
      <w:r w:rsidR="00E54417">
        <w:t xml:space="preserve"> </w:t>
      </w:r>
      <w:r w:rsidR="007F0A87" w:rsidRPr="007F0A87">
        <w:t>erbij,</w:t>
      </w:r>
      <w:r w:rsidR="00E54417">
        <w:t xml:space="preserve"> </w:t>
      </w:r>
      <w:r w:rsidR="007F0A87" w:rsidRPr="007F0A87">
        <w:t>en</w:t>
      </w:r>
      <w:r w:rsidR="00E54417">
        <w:t xml:space="preserve"> </w:t>
      </w:r>
      <w:r w:rsidR="007F0A87" w:rsidRPr="007F0A87">
        <w:t>moeten</w:t>
      </w:r>
      <w:r w:rsidR="00E54417">
        <w:t xml:space="preserve"> </w:t>
      </w:r>
      <w:r w:rsidR="007F0A87" w:rsidRPr="007F0A87">
        <w:t>ze</w:t>
      </w:r>
      <w:r w:rsidR="00E54417">
        <w:t xml:space="preserve"> </w:t>
      </w:r>
      <w:r w:rsidR="007F0A87" w:rsidRPr="007F0A87">
        <w:t>het</w:t>
      </w:r>
      <w:r w:rsidR="00E54417">
        <w:t xml:space="preserve"> </w:t>
      </w:r>
      <w:r w:rsidR="007F0A87" w:rsidRPr="007F0A87">
        <w:t>dier</w:t>
      </w:r>
      <w:r w:rsidR="00E54417">
        <w:t xml:space="preserve"> </w:t>
      </w:r>
      <w:r w:rsidR="007F0A87" w:rsidRPr="007F0A87">
        <w:t>op</w:t>
      </w:r>
      <w:r w:rsidR="00E54417">
        <w:t xml:space="preserve"> </w:t>
      </w:r>
      <w:r w:rsidR="007F0A87" w:rsidRPr="007F0A87">
        <w:t>de</w:t>
      </w:r>
      <w:r w:rsidR="00E54417">
        <w:t xml:space="preserve"> </w:t>
      </w:r>
      <w:r w:rsidR="007F0A87" w:rsidRPr="007F0A87">
        <w:t>afbeelding</w:t>
      </w:r>
      <w:r w:rsidR="00E54417">
        <w:t xml:space="preserve"> </w:t>
      </w:r>
      <w:r w:rsidR="007F0A87" w:rsidRPr="007F0A87">
        <w:t>hardop</w:t>
      </w:r>
      <w:r w:rsidR="00E54417">
        <w:t xml:space="preserve"> </w:t>
      </w:r>
      <w:r w:rsidR="007F0A87" w:rsidRPr="007F0A87">
        <w:t>benoemen.</w:t>
      </w:r>
    </w:p>
    <w:p w14:paraId="433248A4" w14:textId="06698255" w:rsidR="00FB69DB" w:rsidRPr="00AA6B07" w:rsidRDefault="00947CBB" w:rsidP="00CE5C4C">
      <w:r w:rsidRPr="00947CBB">
        <w:rPr>
          <w:rStyle w:val="Kop4Char"/>
        </w:rPr>
        <w:t>Verdieping:</w:t>
      </w:r>
      <w:r w:rsidR="00E54417">
        <w:t xml:space="preserve"> </w:t>
      </w:r>
      <w:r w:rsidR="00664721" w:rsidRPr="00664721">
        <w:t>Laat</w:t>
      </w:r>
      <w:r w:rsidR="00E54417">
        <w:t xml:space="preserve"> </w:t>
      </w:r>
      <w:r w:rsidR="00664721" w:rsidRPr="00664721">
        <w:t>studenten</w:t>
      </w:r>
      <w:r w:rsidR="00E54417">
        <w:t xml:space="preserve"> </w:t>
      </w:r>
      <w:r w:rsidR="00664721" w:rsidRPr="00664721">
        <w:t>een</w:t>
      </w:r>
      <w:r w:rsidR="00E54417">
        <w:t xml:space="preserve"> </w:t>
      </w:r>
      <w:r w:rsidR="00664721" w:rsidRPr="00664721">
        <w:t>bestaande</w:t>
      </w:r>
      <w:r w:rsidR="00E54417">
        <w:t xml:space="preserve"> </w:t>
      </w:r>
      <w:r w:rsidR="00664721" w:rsidRPr="00664721">
        <w:t>interface</w:t>
      </w:r>
      <w:r w:rsidR="00E54417">
        <w:t xml:space="preserve"> </w:t>
      </w:r>
      <w:r w:rsidR="00664721" w:rsidRPr="00664721">
        <w:t>analyseren</w:t>
      </w:r>
      <w:r w:rsidR="00E54417">
        <w:t xml:space="preserve"> </w:t>
      </w:r>
      <w:r w:rsidR="00664721" w:rsidRPr="00664721">
        <w:t>op</w:t>
      </w:r>
      <w:r w:rsidR="00E54417">
        <w:t xml:space="preserve"> </w:t>
      </w:r>
      <w:r w:rsidR="00664721" w:rsidRPr="00664721">
        <w:t>cognitieve</w:t>
      </w:r>
      <w:r w:rsidR="00E54417">
        <w:t xml:space="preserve"> </w:t>
      </w:r>
      <w:r w:rsidR="00664721" w:rsidRPr="00664721">
        <w:t>interferentie:</w:t>
      </w:r>
      <w:r w:rsidR="00E54417">
        <w:t xml:space="preserve"> </w:t>
      </w:r>
      <w:r w:rsidR="00664721" w:rsidRPr="00664721">
        <w:t>zijn</w:t>
      </w:r>
      <w:r w:rsidR="00E54417">
        <w:t xml:space="preserve"> </w:t>
      </w:r>
      <w:r w:rsidR="00664721" w:rsidRPr="00664721">
        <w:t>er</w:t>
      </w:r>
      <w:r w:rsidR="00E54417">
        <w:t xml:space="preserve"> </w:t>
      </w:r>
      <w:r w:rsidR="00664721" w:rsidRPr="00664721">
        <w:t>kleuren,</w:t>
      </w:r>
      <w:r w:rsidR="00E54417">
        <w:t xml:space="preserve"> </w:t>
      </w:r>
      <w:r w:rsidR="00664721" w:rsidRPr="00664721">
        <w:t>labels</w:t>
      </w:r>
      <w:r w:rsidR="00E54417">
        <w:t xml:space="preserve"> </w:t>
      </w:r>
      <w:r w:rsidR="00664721" w:rsidRPr="00664721">
        <w:t>of</w:t>
      </w:r>
      <w:r w:rsidR="00E54417">
        <w:t xml:space="preserve"> </w:t>
      </w:r>
      <w:r w:rsidR="00664721" w:rsidRPr="00664721">
        <w:t>iconen</w:t>
      </w:r>
      <w:r w:rsidR="00E54417">
        <w:t xml:space="preserve"> </w:t>
      </w:r>
      <w:r w:rsidR="00664721" w:rsidRPr="00664721">
        <w:t>die</w:t>
      </w:r>
      <w:r w:rsidR="00E54417">
        <w:t xml:space="preserve"> </w:t>
      </w:r>
      <w:r w:rsidR="00664721" w:rsidRPr="00664721">
        <w:t>tegenstrijdige</w:t>
      </w:r>
      <w:r w:rsidR="00E54417">
        <w:t xml:space="preserve"> </w:t>
      </w:r>
      <w:r w:rsidR="00664721" w:rsidRPr="00664721">
        <w:t>signalen</w:t>
      </w:r>
      <w:r w:rsidR="00E54417">
        <w:t xml:space="preserve"> </w:t>
      </w:r>
      <w:r w:rsidR="00664721" w:rsidRPr="00664721">
        <w:t>geven?</w:t>
      </w:r>
      <w:r w:rsidR="00E54417">
        <w:t xml:space="preserve"> </w:t>
      </w:r>
      <w:r w:rsidR="00664721" w:rsidRPr="00664721">
        <w:t>Wat</w:t>
      </w:r>
      <w:r w:rsidR="00E54417">
        <w:t xml:space="preserve"> </w:t>
      </w:r>
      <w:r w:rsidR="00664721" w:rsidRPr="00664721">
        <w:t>zou</w:t>
      </w:r>
      <w:r w:rsidR="00E54417">
        <w:t xml:space="preserve"> </w:t>
      </w:r>
      <w:r w:rsidR="00664721" w:rsidRPr="00664721">
        <w:t>een</w:t>
      </w:r>
      <w:r w:rsidR="00E54417">
        <w:t xml:space="preserve"> </w:t>
      </w:r>
      <w:r w:rsidR="00664721" w:rsidRPr="00664721">
        <w:t>ontwerper</w:t>
      </w:r>
      <w:r w:rsidR="00E54417">
        <w:t xml:space="preserve"> </w:t>
      </w:r>
      <w:r w:rsidR="00664721" w:rsidRPr="00664721">
        <w:t>anders</w:t>
      </w:r>
      <w:r w:rsidR="00E54417">
        <w:t xml:space="preserve"> </w:t>
      </w:r>
      <w:r w:rsidR="00664721" w:rsidRPr="00664721">
        <w:t>kunnen</w:t>
      </w:r>
      <w:r w:rsidR="00E54417">
        <w:t xml:space="preserve"> </w:t>
      </w:r>
      <w:r w:rsidR="00664721" w:rsidRPr="00664721">
        <w:t>doen?</w:t>
      </w:r>
      <w:r w:rsidR="00E54417">
        <w:t xml:space="preserve"> </w:t>
      </w:r>
      <w:r w:rsidR="00664721" w:rsidRPr="00664721">
        <w:t>Studenten</w:t>
      </w:r>
      <w:r w:rsidR="00E54417">
        <w:t xml:space="preserve"> </w:t>
      </w:r>
      <w:r w:rsidR="00664721" w:rsidRPr="00664721">
        <w:t>presenteren</w:t>
      </w:r>
      <w:r w:rsidR="00E54417">
        <w:t xml:space="preserve"> </w:t>
      </w:r>
      <w:r w:rsidR="00664721" w:rsidRPr="00664721">
        <w:t>hun</w:t>
      </w:r>
      <w:r w:rsidR="00E54417">
        <w:t xml:space="preserve"> </w:t>
      </w:r>
      <w:r w:rsidR="00664721" w:rsidRPr="00664721">
        <w:t>bevindingen</w:t>
      </w:r>
      <w:r w:rsidR="00E54417">
        <w:t xml:space="preserve"> </w:t>
      </w:r>
      <w:r w:rsidR="00664721" w:rsidRPr="00664721">
        <w:t>aan</w:t>
      </w:r>
      <w:r w:rsidR="00E54417">
        <w:t xml:space="preserve"> </w:t>
      </w:r>
      <w:r w:rsidR="00664721" w:rsidRPr="00664721">
        <w:t>de</w:t>
      </w:r>
      <w:r w:rsidR="00E54417">
        <w:t xml:space="preserve"> </w:t>
      </w:r>
      <w:r w:rsidR="00664721" w:rsidRPr="00664721">
        <w:t>groep.</w:t>
      </w:r>
    </w:p>
    <w:sectPr w:rsidR="00FB69DB" w:rsidRPr="00AA6B07" w:rsidSect="000C109F">
      <w:type w:val="continuous"/>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3E324" w14:textId="77777777" w:rsidR="006D4D94" w:rsidRDefault="006D4D94" w:rsidP="000C109F">
      <w:pPr>
        <w:spacing w:after="0" w:line="240" w:lineRule="auto"/>
      </w:pPr>
      <w:r>
        <w:separator/>
      </w:r>
    </w:p>
  </w:endnote>
  <w:endnote w:type="continuationSeparator" w:id="0">
    <w:p w14:paraId="4F570A30" w14:textId="77777777" w:rsidR="006D4D94" w:rsidRDefault="006D4D94" w:rsidP="000C10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embedRegular r:id="rId1" w:fontKey="{18E26C15-063F-4E69-9AF2-11EC9E4D7D9F}"/>
    <w:embedBold r:id="rId2" w:fontKey="{5F3746EB-5E3F-49C1-8648-C85E2E4C947D}"/>
    <w:embedItalic r:id="rId3" w:fontKey="{2AF6219B-3DE1-4D63-A0D0-18F385373BF6}"/>
    <w:embedBoldItalic r:id="rId4" w:fontKey="{AE0FB08F-BC6A-4862-87A2-3024A5C0EC6C}"/>
  </w:font>
  <w:font w:name="Consolas">
    <w:panose1 w:val="020B0609020204030204"/>
    <w:charset w:val="00"/>
    <w:family w:val="modern"/>
    <w:pitch w:val="fixed"/>
    <w:sig w:usb0="E00006FF" w:usb1="0000FCFF" w:usb2="00000001" w:usb3="00000000" w:csb0="0000019F" w:csb1="00000000"/>
    <w:embedRegular r:id="rId5" w:fontKey="{551FAD42-4C98-40C3-84B2-56BE8819394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A5DBB" w14:textId="77777777" w:rsidR="000C109F" w:rsidRDefault="000C109F" w:rsidP="000C109F">
    <w:pPr>
      <w:pStyle w:val="Voettekst"/>
      <w:jc w:val="right"/>
    </w:pPr>
    <w:r>
      <w:fldChar w:fldCharType="begin"/>
    </w:r>
    <w:r>
      <w:instrText>PAGE   \* MERGEFORMAT</w:instrText>
    </w:r>
    <w:r>
      <w:fldChar w:fldCharType="separate"/>
    </w:r>
    <w:r>
      <w:t>1</w:t>
    </w:r>
    <w:r>
      <w:fldChar w:fldCharType="end"/>
    </w:r>
    <w:r>
      <w:rPr>
        <w:noProof/>
      </w:rPr>
      <w:drawing>
        <wp:anchor distT="0" distB="0" distL="114300" distR="114300" simplePos="0" relativeHeight="251658240" behindDoc="1" locked="0" layoutInCell="1" allowOverlap="1" wp14:anchorId="14A83555" wp14:editId="1412B840">
          <wp:simplePos x="0" y="0"/>
          <wp:positionH relativeFrom="page">
            <wp:posOffset>3239135</wp:posOffset>
          </wp:positionH>
          <wp:positionV relativeFrom="paragraph">
            <wp:posOffset>-50165</wp:posOffset>
          </wp:positionV>
          <wp:extent cx="1080000" cy="306000"/>
          <wp:effectExtent l="0" t="0" r="6350" b="0"/>
          <wp:wrapNone/>
          <wp:docPr id="7144375" name="Afbeelding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4375" name="Afbeelding 3">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0000" cy="306000"/>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6444E" w14:textId="77777777" w:rsidR="007E1B03" w:rsidRDefault="007E1B03">
    <w:pPr>
      <w:pStyle w:val="Voettekst"/>
    </w:pPr>
    <w:r w:rsidRPr="00466531">
      <w:rPr>
        <w:noProof/>
      </w:rPr>
      <w:drawing>
        <wp:anchor distT="0" distB="0" distL="114300" distR="114300" simplePos="0" relativeHeight="251658242" behindDoc="1" locked="0" layoutInCell="1" allowOverlap="1" wp14:anchorId="2D3335D5" wp14:editId="20A50A44">
          <wp:simplePos x="0" y="0"/>
          <wp:positionH relativeFrom="page">
            <wp:posOffset>6480810</wp:posOffset>
          </wp:positionH>
          <wp:positionV relativeFrom="page">
            <wp:posOffset>9621520</wp:posOffset>
          </wp:positionV>
          <wp:extent cx="1076400" cy="1076400"/>
          <wp:effectExtent l="0" t="0" r="9525" b="9525"/>
          <wp:wrapNone/>
          <wp:docPr id="294154375" name="Graphic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159228" name="Graphic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rot="16200000">
                    <a:off x="0" y="0"/>
                    <a:ext cx="1076400" cy="107640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07A37E" w14:textId="77777777" w:rsidR="006D4D94" w:rsidRDefault="006D4D94" w:rsidP="000C109F">
      <w:pPr>
        <w:spacing w:after="0" w:line="240" w:lineRule="auto"/>
      </w:pPr>
      <w:r>
        <w:separator/>
      </w:r>
    </w:p>
  </w:footnote>
  <w:footnote w:type="continuationSeparator" w:id="0">
    <w:p w14:paraId="41ABECB9" w14:textId="77777777" w:rsidR="006D4D94" w:rsidRDefault="006D4D94" w:rsidP="000C10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40788" w14:textId="77777777" w:rsidR="000C109F" w:rsidRDefault="000C109F">
    <w:pPr>
      <w:pStyle w:val="Koptekst"/>
    </w:pPr>
    <w:r w:rsidRPr="00987978">
      <w:rPr>
        <w:noProof/>
      </w:rPr>
      <w:drawing>
        <wp:anchor distT="0" distB="0" distL="114300" distR="114300" simplePos="0" relativeHeight="251658241" behindDoc="1" locked="0" layoutInCell="1" allowOverlap="1" wp14:anchorId="212B0BE9" wp14:editId="0B74A345">
          <wp:simplePos x="0" y="0"/>
          <wp:positionH relativeFrom="page">
            <wp:posOffset>669235</wp:posOffset>
          </wp:positionH>
          <wp:positionV relativeFrom="page">
            <wp:posOffset>215348</wp:posOffset>
          </wp:positionV>
          <wp:extent cx="1569600" cy="349200"/>
          <wp:effectExtent l="0" t="0" r="0" b="0"/>
          <wp:wrapNone/>
          <wp:docPr id="350939545" name="Graphic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939545" name="Graphic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569600" cy="349200"/>
                  </a:xfrm>
                  <a:prstGeom prst="rect">
                    <a:avLst/>
                  </a:prstGeom>
                </pic:spPr>
              </pic:pic>
            </a:graphicData>
          </a:graphic>
          <wp14:sizeRelH relativeFrom="margin">
            <wp14:pctWidth>0</wp14:pctWidth>
          </wp14:sizeRelH>
          <wp14:sizeRelV relativeFrom="margin">
            <wp14:pctHeight>0</wp14:pctHeight>
          </wp14:sizeRelV>
        </wp:anchor>
      </w:drawing>
    </w:r>
  </w:p>
  <w:p w14:paraId="51E1C8B8" w14:textId="77777777" w:rsidR="000C109F" w:rsidRDefault="000C109F">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5AEF422"/>
    <w:lvl w:ilvl="0">
      <w:start w:val="1"/>
      <w:numFmt w:val="decimal"/>
      <w:pStyle w:val="Lijstnummering5"/>
      <w:lvlText w:val="%1."/>
      <w:lvlJc w:val="left"/>
      <w:pPr>
        <w:tabs>
          <w:tab w:val="num" w:pos="1492"/>
        </w:tabs>
        <w:ind w:left="1492" w:hanging="360"/>
      </w:pPr>
    </w:lvl>
  </w:abstractNum>
  <w:abstractNum w:abstractNumId="1" w15:restartNumberingAfterBreak="0">
    <w:nsid w:val="FFFFFF7D"/>
    <w:multiLevelType w:val="singleLevel"/>
    <w:tmpl w:val="C242D5E2"/>
    <w:lvl w:ilvl="0">
      <w:start w:val="1"/>
      <w:numFmt w:val="decimal"/>
      <w:pStyle w:val="Lijstnummering4"/>
      <w:lvlText w:val="%1."/>
      <w:lvlJc w:val="left"/>
      <w:pPr>
        <w:tabs>
          <w:tab w:val="num" w:pos="1209"/>
        </w:tabs>
        <w:ind w:left="1209" w:hanging="360"/>
      </w:pPr>
    </w:lvl>
  </w:abstractNum>
  <w:abstractNum w:abstractNumId="2" w15:restartNumberingAfterBreak="0">
    <w:nsid w:val="FFFFFF7E"/>
    <w:multiLevelType w:val="singleLevel"/>
    <w:tmpl w:val="9E521FCA"/>
    <w:lvl w:ilvl="0">
      <w:start w:val="1"/>
      <w:numFmt w:val="decimal"/>
      <w:pStyle w:val="Lijstnummering3"/>
      <w:lvlText w:val="%1."/>
      <w:lvlJc w:val="left"/>
      <w:pPr>
        <w:tabs>
          <w:tab w:val="num" w:pos="926"/>
        </w:tabs>
        <w:ind w:left="926" w:hanging="360"/>
      </w:pPr>
    </w:lvl>
  </w:abstractNum>
  <w:abstractNum w:abstractNumId="3" w15:restartNumberingAfterBreak="0">
    <w:nsid w:val="FFFFFF7F"/>
    <w:multiLevelType w:val="singleLevel"/>
    <w:tmpl w:val="0F52FB20"/>
    <w:lvl w:ilvl="0">
      <w:start w:val="1"/>
      <w:numFmt w:val="decimal"/>
      <w:pStyle w:val="Lijstnummering2"/>
      <w:lvlText w:val="%1."/>
      <w:lvlJc w:val="left"/>
      <w:pPr>
        <w:tabs>
          <w:tab w:val="num" w:pos="643"/>
        </w:tabs>
        <w:ind w:left="643" w:hanging="360"/>
      </w:pPr>
    </w:lvl>
  </w:abstractNum>
  <w:abstractNum w:abstractNumId="4" w15:restartNumberingAfterBreak="0">
    <w:nsid w:val="FFFFFF80"/>
    <w:multiLevelType w:val="singleLevel"/>
    <w:tmpl w:val="FF38C65C"/>
    <w:lvl w:ilvl="0">
      <w:start w:val="1"/>
      <w:numFmt w:val="bullet"/>
      <w:pStyle w:val="Lijstopsomtek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1A29996"/>
    <w:lvl w:ilvl="0">
      <w:start w:val="1"/>
      <w:numFmt w:val="bullet"/>
      <w:pStyle w:val="Lijstopsomtek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712DAD2"/>
    <w:lvl w:ilvl="0">
      <w:start w:val="1"/>
      <w:numFmt w:val="bullet"/>
      <w:pStyle w:val="Lijstopsomtek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2400188"/>
    <w:lvl w:ilvl="0">
      <w:start w:val="1"/>
      <w:numFmt w:val="bullet"/>
      <w:pStyle w:val="Lijstopsomtek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B5E219E"/>
    <w:lvl w:ilvl="0">
      <w:start w:val="1"/>
      <w:numFmt w:val="decimal"/>
      <w:pStyle w:val="Lijstnummering"/>
      <w:lvlText w:val="%1."/>
      <w:lvlJc w:val="left"/>
      <w:pPr>
        <w:tabs>
          <w:tab w:val="num" w:pos="360"/>
        </w:tabs>
        <w:ind w:left="360" w:hanging="360"/>
      </w:pPr>
    </w:lvl>
  </w:abstractNum>
  <w:abstractNum w:abstractNumId="9" w15:restartNumberingAfterBreak="0">
    <w:nsid w:val="FFFFFF89"/>
    <w:multiLevelType w:val="singleLevel"/>
    <w:tmpl w:val="C3BED6DC"/>
    <w:lvl w:ilvl="0">
      <w:start w:val="1"/>
      <w:numFmt w:val="bullet"/>
      <w:pStyle w:val="Lijstopsomteken"/>
      <w:lvlText w:val=""/>
      <w:lvlJc w:val="left"/>
      <w:pPr>
        <w:tabs>
          <w:tab w:val="num" w:pos="360"/>
        </w:tabs>
        <w:ind w:left="360" w:hanging="360"/>
      </w:pPr>
      <w:rPr>
        <w:rFonts w:ascii="Symbol" w:hAnsi="Symbol" w:hint="default"/>
      </w:rPr>
    </w:lvl>
  </w:abstractNum>
  <w:abstractNum w:abstractNumId="10" w15:restartNumberingAfterBreak="0">
    <w:nsid w:val="147D3EB8"/>
    <w:multiLevelType w:val="hybridMultilevel"/>
    <w:tmpl w:val="B5D2E5D4"/>
    <w:lvl w:ilvl="0" w:tplc="04130003">
      <w:start w:val="1"/>
      <w:numFmt w:val="bullet"/>
      <w:lvlText w:val="o"/>
      <w:lvlJc w:val="left"/>
      <w:pPr>
        <w:ind w:left="1800" w:hanging="360"/>
      </w:pPr>
      <w:rPr>
        <w:rFonts w:ascii="Courier New" w:hAnsi="Courier New" w:cs="Courier New" w:hint="default"/>
      </w:rPr>
    </w:lvl>
    <w:lvl w:ilvl="1" w:tplc="04130003" w:tentative="1">
      <w:start w:val="1"/>
      <w:numFmt w:val="bullet"/>
      <w:lvlText w:val="o"/>
      <w:lvlJc w:val="left"/>
      <w:pPr>
        <w:ind w:left="2520" w:hanging="360"/>
      </w:pPr>
      <w:rPr>
        <w:rFonts w:ascii="Courier New" w:hAnsi="Courier New" w:cs="Courier New" w:hint="default"/>
      </w:rPr>
    </w:lvl>
    <w:lvl w:ilvl="2" w:tplc="04130005" w:tentative="1">
      <w:start w:val="1"/>
      <w:numFmt w:val="bullet"/>
      <w:lvlText w:val=""/>
      <w:lvlJc w:val="left"/>
      <w:pPr>
        <w:ind w:left="3240" w:hanging="360"/>
      </w:pPr>
      <w:rPr>
        <w:rFonts w:ascii="Wingdings" w:hAnsi="Wingdings" w:hint="default"/>
      </w:rPr>
    </w:lvl>
    <w:lvl w:ilvl="3" w:tplc="04130001" w:tentative="1">
      <w:start w:val="1"/>
      <w:numFmt w:val="bullet"/>
      <w:lvlText w:val=""/>
      <w:lvlJc w:val="left"/>
      <w:pPr>
        <w:ind w:left="3960" w:hanging="360"/>
      </w:pPr>
      <w:rPr>
        <w:rFonts w:ascii="Symbol" w:hAnsi="Symbol" w:hint="default"/>
      </w:rPr>
    </w:lvl>
    <w:lvl w:ilvl="4" w:tplc="04130003" w:tentative="1">
      <w:start w:val="1"/>
      <w:numFmt w:val="bullet"/>
      <w:lvlText w:val="o"/>
      <w:lvlJc w:val="left"/>
      <w:pPr>
        <w:ind w:left="4680" w:hanging="360"/>
      </w:pPr>
      <w:rPr>
        <w:rFonts w:ascii="Courier New" w:hAnsi="Courier New" w:cs="Courier New" w:hint="default"/>
      </w:rPr>
    </w:lvl>
    <w:lvl w:ilvl="5" w:tplc="04130005" w:tentative="1">
      <w:start w:val="1"/>
      <w:numFmt w:val="bullet"/>
      <w:lvlText w:val=""/>
      <w:lvlJc w:val="left"/>
      <w:pPr>
        <w:ind w:left="5400" w:hanging="360"/>
      </w:pPr>
      <w:rPr>
        <w:rFonts w:ascii="Wingdings" w:hAnsi="Wingdings" w:hint="default"/>
      </w:rPr>
    </w:lvl>
    <w:lvl w:ilvl="6" w:tplc="04130001" w:tentative="1">
      <w:start w:val="1"/>
      <w:numFmt w:val="bullet"/>
      <w:lvlText w:val=""/>
      <w:lvlJc w:val="left"/>
      <w:pPr>
        <w:ind w:left="6120" w:hanging="360"/>
      </w:pPr>
      <w:rPr>
        <w:rFonts w:ascii="Symbol" w:hAnsi="Symbol" w:hint="default"/>
      </w:rPr>
    </w:lvl>
    <w:lvl w:ilvl="7" w:tplc="04130003" w:tentative="1">
      <w:start w:val="1"/>
      <w:numFmt w:val="bullet"/>
      <w:lvlText w:val="o"/>
      <w:lvlJc w:val="left"/>
      <w:pPr>
        <w:ind w:left="6840" w:hanging="360"/>
      </w:pPr>
      <w:rPr>
        <w:rFonts w:ascii="Courier New" w:hAnsi="Courier New" w:cs="Courier New" w:hint="default"/>
      </w:rPr>
    </w:lvl>
    <w:lvl w:ilvl="8" w:tplc="04130005" w:tentative="1">
      <w:start w:val="1"/>
      <w:numFmt w:val="bullet"/>
      <w:lvlText w:val=""/>
      <w:lvlJc w:val="left"/>
      <w:pPr>
        <w:ind w:left="7560" w:hanging="360"/>
      </w:pPr>
      <w:rPr>
        <w:rFonts w:ascii="Wingdings" w:hAnsi="Wingdings" w:hint="default"/>
      </w:rPr>
    </w:lvl>
  </w:abstractNum>
  <w:abstractNum w:abstractNumId="11" w15:restartNumberingAfterBreak="0">
    <w:nsid w:val="16E0360B"/>
    <w:multiLevelType w:val="hybridMultilevel"/>
    <w:tmpl w:val="18BA213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26DE55C4"/>
    <w:multiLevelType w:val="hybridMultilevel"/>
    <w:tmpl w:val="0B0E5BC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27AC2377"/>
    <w:multiLevelType w:val="hybridMultilevel"/>
    <w:tmpl w:val="38103028"/>
    <w:lvl w:ilvl="0" w:tplc="0413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C6673D4"/>
    <w:multiLevelType w:val="multilevel"/>
    <w:tmpl w:val="D5026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42F26B3"/>
    <w:multiLevelType w:val="hybridMultilevel"/>
    <w:tmpl w:val="AED0D910"/>
    <w:lvl w:ilvl="0" w:tplc="D6D2B08E">
      <w:start w:val="1"/>
      <w:numFmt w:val="bullet"/>
      <w:lvlText w:val=""/>
      <w:lvlJc w:val="left"/>
      <w:pPr>
        <w:tabs>
          <w:tab w:val="num" w:pos="720"/>
        </w:tabs>
        <w:ind w:left="720" w:hanging="360"/>
      </w:pPr>
      <w:rPr>
        <w:rFonts w:ascii="Symbol" w:hAnsi="Symbol" w:hint="default"/>
      </w:rPr>
    </w:lvl>
    <w:lvl w:ilvl="1" w:tplc="C97EA242" w:tentative="1">
      <w:start w:val="1"/>
      <w:numFmt w:val="bullet"/>
      <w:lvlText w:val=""/>
      <w:lvlJc w:val="left"/>
      <w:pPr>
        <w:tabs>
          <w:tab w:val="num" w:pos="1440"/>
        </w:tabs>
        <w:ind w:left="1440" w:hanging="360"/>
      </w:pPr>
      <w:rPr>
        <w:rFonts w:ascii="Symbol" w:hAnsi="Symbol" w:hint="default"/>
      </w:rPr>
    </w:lvl>
    <w:lvl w:ilvl="2" w:tplc="62A6F042" w:tentative="1">
      <w:start w:val="1"/>
      <w:numFmt w:val="bullet"/>
      <w:lvlText w:val=""/>
      <w:lvlJc w:val="left"/>
      <w:pPr>
        <w:tabs>
          <w:tab w:val="num" w:pos="2160"/>
        </w:tabs>
        <w:ind w:left="2160" w:hanging="360"/>
      </w:pPr>
      <w:rPr>
        <w:rFonts w:ascii="Symbol" w:hAnsi="Symbol" w:hint="default"/>
      </w:rPr>
    </w:lvl>
    <w:lvl w:ilvl="3" w:tplc="DCF655B0" w:tentative="1">
      <w:start w:val="1"/>
      <w:numFmt w:val="bullet"/>
      <w:lvlText w:val=""/>
      <w:lvlJc w:val="left"/>
      <w:pPr>
        <w:tabs>
          <w:tab w:val="num" w:pos="2880"/>
        </w:tabs>
        <w:ind w:left="2880" w:hanging="360"/>
      </w:pPr>
      <w:rPr>
        <w:rFonts w:ascii="Symbol" w:hAnsi="Symbol" w:hint="default"/>
      </w:rPr>
    </w:lvl>
    <w:lvl w:ilvl="4" w:tplc="AF78254E" w:tentative="1">
      <w:start w:val="1"/>
      <w:numFmt w:val="bullet"/>
      <w:lvlText w:val=""/>
      <w:lvlJc w:val="left"/>
      <w:pPr>
        <w:tabs>
          <w:tab w:val="num" w:pos="3600"/>
        </w:tabs>
        <w:ind w:left="3600" w:hanging="360"/>
      </w:pPr>
      <w:rPr>
        <w:rFonts w:ascii="Symbol" w:hAnsi="Symbol" w:hint="default"/>
      </w:rPr>
    </w:lvl>
    <w:lvl w:ilvl="5" w:tplc="A9EEA376" w:tentative="1">
      <w:start w:val="1"/>
      <w:numFmt w:val="bullet"/>
      <w:lvlText w:val=""/>
      <w:lvlJc w:val="left"/>
      <w:pPr>
        <w:tabs>
          <w:tab w:val="num" w:pos="4320"/>
        </w:tabs>
        <w:ind w:left="4320" w:hanging="360"/>
      </w:pPr>
      <w:rPr>
        <w:rFonts w:ascii="Symbol" w:hAnsi="Symbol" w:hint="default"/>
      </w:rPr>
    </w:lvl>
    <w:lvl w:ilvl="6" w:tplc="661249BC" w:tentative="1">
      <w:start w:val="1"/>
      <w:numFmt w:val="bullet"/>
      <w:lvlText w:val=""/>
      <w:lvlJc w:val="left"/>
      <w:pPr>
        <w:tabs>
          <w:tab w:val="num" w:pos="5040"/>
        </w:tabs>
        <w:ind w:left="5040" w:hanging="360"/>
      </w:pPr>
      <w:rPr>
        <w:rFonts w:ascii="Symbol" w:hAnsi="Symbol" w:hint="default"/>
      </w:rPr>
    </w:lvl>
    <w:lvl w:ilvl="7" w:tplc="1B6A04E2" w:tentative="1">
      <w:start w:val="1"/>
      <w:numFmt w:val="bullet"/>
      <w:lvlText w:val=""/>
      <w:lvlJc w:val="left"/>
      <w:pPr>
        <w:tabs>
          <w:tab w:val="num" w:pos="5760"/>
        </w:tabs>
        <w:ind w:left="5760" w:hanging="360"/>
      </w:pPr>
      <w:rPr>
        <w:rFonts w:ascii="Symbol" w:hAnsi="Symbol" w:hint="default"/>
      </w:rPr>
    </w:lvl>
    <w:lvl w:ilvl="8" w:tplc="8A5085F2" w:tentative="1">
      <w:start w:val="1"/>
      <w:numFmt w:val="bullet"/>
      <w:lvlText w:val=""/>
      <w:lvlJc w:val="left"/>
      <w:pPr>
        <w:tabs>
          <w:tab w:val="num" w:pos="6480"/>
        </w:tabs>
        <w:ind w:left="6480" w:hanging="360"/>
      </w:pPr>
      <w:rPr>
        <w:rFonts w:ascii="Symbol" w:hAnsi="Symbol" w:hint="default"/>
      </w:rPr>
    </w:lvl>
  </w:abstractNum>
  <w:abstractNum w:abstractNumId="16" w15:restartNumberingAfterBreak="0">
    <w:nsid w:val="3463688E"/>
    <w:multiLevelType w:val="hybridMultilevel"/>
    <w:tmpl w:val="CC0212EA"/>
    <w:lvl w:ilvl="0" w:tplc="19F634B6">
      <w:start w:val="1"/>
      <w:numFmt w:val="bullet"/>
      <w:lvlText w:val=""/>
      <w:lvlJc w:val="left"/>
      <w:pPr>
        <w:tabs>
          <w:tab w:val="num" w:pos="720"/>
        </w:tabs>
        <w:ind w:left="720" w:hanging="360"/>
      </w:pPr>
      <w:rPr>
        <w:rFonts w:ascii="Symbol" w:hAnsi="Symbol" w:hint="default"/>
      </w:rPr>
    </w:lvl>
    <w:lvl w:ilvl="1" w:tplc="9E0E0896" w:tentative="1">
      <w:start w:val="1"/>
      <w:numFmt w:val="bullet"/>
      <w:lvlText w:val=""/>
      <w:lvlJc w:val="left"/>
      <w:pPr>
        <w:tabs>
          <w:tab w:val="num" w:pos="1440"/>
        </w:tabs>
        <w:ind w:left="1440" w:hanging="360"/>
      </w:pPr>
      <w:rPr>
        <w:rFonts w:ascii="Symbol" w:hAnsi="Symbol" w:hint="default"/>
      </w:rPr>
    </w:lvl>
    <w:lvl w:ilvl="2" w:tplc="C74C2304" w:tentative="1">
      <w:start w:val="1"/>
      <w:numFmt w:val="bullet"/>
      <w:lvlText w:val=""/>
      <w:lvlJc w:val="left"/>
      <w:pPr>
        <w:tabs>
          <w:tab w:val="num" w:pos="2160"/>
        </w:tabs>
        <w:ind w:left="2160" w:hanging="360"/>
      </w:pPr>
      <w:rPr>
        <w:rFonts w:ascii="Symbol" w:hAnsi="Symbol" w:hint="default"/>
      </w:rPr>
    </w:lvl>
    <w:lvl w:ilvl="3" w:tplc="D9E23036" w:tentative="1">
      <w:start w:val="1"/>
      <w:numFmt w:val="bullet"/>
      <w:lvlText w:val=""/>
      <w:lvlJc w:val="left"/>
      <w:pPr>
        <w:tabs>
          <w:tab w:val="num" w:pos="2880"/>
        </w:tabs>
        <w:ind w:left="2880" w:hanging="360"/>
      </w:pPr>
      <w:rPr>
        <w:rFonts w:ascii="Symbol" w:hAnsi="Symbol" w:hint="default"/>
      </w:rPr>
    </w:lvl>
    <w:lvl w:ilvl="4" w:tplc="17D0F758" w:tentative="1">
      <w:start w:val="1"/>
      <w:numFmt w:val="bullet"/>
      <w:lvlText w:val=""/>
      <w:lvlJc w:val="left"/>
      <w:pPr>
        <w:tabs>
          <w:tab w:val="num" w:pos="3600"/>
        </w:tabs>
        <w:ind w:left="3600" w:hanging="360"/>
      </w:pPr>
      <w:rPr>
        <w:rFonts w:ascii="Symbol" w:hAnsi="Symbol" w:hint="default"/>
      </w:rPr>
    </w:lvl>
    <w:lvl w:ilvl="5" w:tplc="89C4B4F6" w:tentative="1">
      <w:start w:val="1"/>
      <w:numFmt w:val="bullet"/>
      <w:lvlText w:val=""/>
      <w:lvlJc w:val="left"/>
      <w:pPr>
        <w:tabs>
          <w:tab w:val="num" w:pos="4320"/>
        </w:tabs>
        <w:ind w:left="4320" w:hanging="360"/>
      </w:pPr>
      <w:rPr>
        <w:rFonts w:ascii="Symbol" w:hAnsi="Symbol" w:hint="default"/>
      </w:rPr>
    </w:lvl>
    <w:lvl w:ilvl="6" w:tplc="EB58161E" w:tentative="1">
      <w:start w:val="1"/>
      <w:numFmt w:val="bullet"/>
      <w:lvlText w:val=""/>
      <w:lvlJc w:val="left"/>
      <w:pPr>
        <w:tabs>
          <w:tab w:val="num" w:pos="5040"/>
        </w:tabs>
        <w:ind w:left="5040" w:hanging="360"/>
      </w:pPr>
      <w:rPr>
        <w:rFonts w:ascii="Symbol" w:hAnsi="Symbol" w:hint="default"/>
      </w:rPr>
    </w:lvl>
    <w:lvl w:ilvl="7" w:tplc="FC087ADC" w:tentative="1">
      <w:start w:val="1"/>
      <w:numFmt w:val="bullet"/>
      <w:lvlText w:val=""/>
      <w:lvlJc w:val="left"/>
      <w:pPr>
        <w:tabs>
          <w:tab w:val="num" w:pos="5760"/>
        </w:tabs>
        <w:ind w:left="5760" w:hanging="360"/>
      </w:pPr>
      <w:rPr>
        <w:rFonts w:ascii="Symbol" w:hAnsi="Symbol" w:hint="default"/>
      </w:rPr>
    </w:lvl>
    <w:lvl w:ilvl="8" w:tplc="B95EDED8" w:tentative="1">
      <w:start w:val="1"/>
      <w:numFmt w:val="bullet"/>
      <w:lvlText w:val=""/>
      <w:lvlJc w:val="left"/>
      <w:pPr>
        <w:tabs>
          <w:tab w:val="num" w:pos="6480"/>
        </w:tabs>
        <w:ind w:left="6480" w:hanging="360"/>
      </w:pPr>
      <w:rPr>
        <w:rFonts w:ascii="Symbol" w:hAnsi="Symbol" w:hint="default"/>
      </w:rPr>
    </w:lvl>
  </w:abstractNum>
  <w:abstractNum w:abstractNumId="17" w15:restartNumberingAfterBreak="0">
    <w:nsid w:val="39FE7BF3"/>
    <w:multiLevelType w:val="multilevel"/>
    <w:tmpl w:val="EAC8B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A1B668E"/>
    <w:multiLevelType w:val="hybridMultilevel"/>
    <w:tmpl w:val="4A6EC82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3A813516"/>
    <w:multiLevelType w:val="hybridMultilevel"/>
    <w:tmpl w:val="902C74F6"/>
    <w:lvl w:ilvl="0" w:tplc="A63CE5DE">
      <w:start w:val="1"/>
      <w:numFmt w:val="bullet"/>
      <w:lvlText w:val=""/>
      <w:lvlJc w:val="left"/>
      <w:pPr>
        <w:tabs>
          <w:tab w:val="num" w:pos="720"/>
        </w:tabs>
        <w:ind w:left="720" w:hanging="360"/>
      </w:pPr>
      <w:rPr>
        <w:rFonts w:ascii="Symbol" w:hAnsi="Symbol" w:hint="default"/>
      </w:rPr>
    </w:lvl>
    <w:lvl w:ilvl="1" w:tplc="FE640B8C" w:tentative="1">
      <w:start w:val="1"/>
      <w:numFmt w:val="bullet"/>
      <w:lvlText w:val=""/>
      <w:lvlJc w:val="left"/>
      <w:pPr>
        <w:tabs>
          <w:tab w:val="num" w:pos="1440"/>
        </w:tabs>
        <w:ind w:left="1440" w:hanging="360"/>
      </w:pPr>
      <w:rPr>
        <w:rFonts w:ascii="Symbol" w:hAnsi="Symbol" w:hint="default"/>
      </w:rPr>
    </w:lvl>
    <w:lvl w:ilvl="2" w:tplc="4AD8D992" w:tentative="1">
      <w:start w:val="1"/>
      <w:numFmt w:val="bullet"/>
      <w:lvlText w:val=""/>
      <w:lvlJc w:val="left"/>
      <w:pPr>
        <w:tabs>
          <w:tab w:val="num" w:pos="2160"/>
        </w:tabs>
        <w:ind w:left="2160" w:hanging="360"/>
      </w:pPr>
      <w:rPr>
        <w:rFonts w:ascii="Symbol" w:hAnsi="Symbol" w:hint="default"/>
      </w:rPr>
    </w:lvl>
    <w:lvl w:ilvl="3" w:tplc="4AF2BF2A" w:tentative="1">
      <w:start w:val="1"/>
      <w:numFmt w:val="bullet"/>
      <w:lvlText w:val=""/>
      <w:lvlJc w:val="left"/>
      <w:pPr>
        <w:tabs>
          <w:tab w:val="num" w:pos="2880"/>
        </w:tabs>
        <w:ind w:left="2880" w:hanging="360"/>
      </w:pPr>
      <w:rPr>
        <w:rFonts w:ascii="Symbol" w:hAnsi="Symbol" w:hint="default"/>
      </w:rPr>
    </w:lvl>
    <w:lvl w:ilvl="4" w:tplc="3ED87838" w:tentative="1">
      <w:start w:val="1"/>
      <w:numFmt w:val="bullet"/>
      <w:lvlText w:val=""/>
      <w:lvlJc w:val="left"/>
      <w:pPr>
        <w:tabs>
          <w:tab w:val="num" w:pos="3600"/>
        </w:tabs>
        <w:ind w:left="3600" w:hanging="360"/>
      </w:pPr>
      <w:rPr>
        <w:rFonts w:ascii="Symbol" w:hAnsi="Symbol" w:hint="default"/>
      </w:rPr>
    </w:lvl>
    <w:lvl w:ilvl="5" w:tplc="77C060E2" w:tentative="1">
      <w:start w:val="1"/>
      <w:numFmt w:val="bullet"/>
      <w:lvlText w:val=""/>
      <w:lvlJc w:val="left"/>
      <w:pPr>
        <w:tabs>
          <w:tab w:val="num" w:pos="4320"/>
        </w:tabs>
        <w:ind w:left="4320" w:hanging="360"/>
      </w:pPr>
      <w:rPr>
        <w:rFonts w:ascii="Symbol" w:hAnsi="Symbol" w:hint="default"/>
      </w:rPr>
    </w:lvl>
    <w:lvl w:ilvl="6" w:tplc="3FFC1A46" w:tentative="1">
      <w:start w:val="1"/>
      <w:numFmt w:val="bullet"/>
      <w:lvlText w:val=""/>
      <w:lvlJc w:val="left"/>
      <w:pPr>
        <w:tabs>
          <w:tab w:val="num" w:pos="5040"/>
        </w:tabs>
        <w:ind w:left="5040" w:hanging="360"/>
      </w:pPr>
      <w:rPr>
        <w:rFonts w:ascii="Symbol" w:hAnsi="Symbol" w:hint="default"/>
      </w:rPr>
    </w:lvl>
    <w:lvl w:ilvl="7" w:tplc="47D2AE5A" w:tentative="1">
      <w:start w:val="1"/>
      <w:numFmt w:val="bullet"/>
      <w:lvlText w:val=""/>
      <w:lvlJc w:val="left"/>
      <w:pPr>
        <w:tabs>
          <w:tab w:val="num" w:pos="5760"/>
        </w:tabs>
        <w:ind w:left="5760" w:hanging="360"/>
      </w:pPr>
      <w:rPr>
        <w:rFonts w:ascii="Symbol" w:hAnsi="Symbol" w:hint="default"/>
      </w:rPr>
    </w:lvl>
    <w:lvl w:ilvl="8" w:tplc="41408542" w:tentative="1">
      <w:start w:val="1"/>
      <w:numFmt w:val="bullet"/>
      <w:lvlText w:val=""/>
      <w:lvlJc w:val="left"/>
      <w:pPr>
        <w:tabs>
          <w:tab w:val="num" w:pos="6480"/>
        </w:tabs>
        <w:ind w:left="6480" w:hanging="360"/>
      </w:pPr>
      <w:rPr>
        <w:rFonts w:ascii="Symbol" w:hAnsi="Symbol" w:hint="default"/>
      </w:rPr>
    </w:lvl>
  </w:abstractNum>
  <w:abstractNum w:abstractNumId="20" w15:restartNumberingAfterBreak="0">
    <w:nsid w:val="3ADA7E55"/>
    <w:multiLevelType w:val="multilevel"/>
    <w:tmpl w:val="A328DB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B1A05E5"/>
    <w:multiLevelType w:val="multilevel"/>
    <w:tmpl w:val="A970C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37B0876"/>
    <w:multiLevelType w:val="multilevel"/>
    <w:tmpl w:val="AA6A1FDE"/>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3" w15:restartNumberingAfterBreak="0">
    <w:nsid w:val="4B122B85"/>
    <w:multiLevelType w:val="multilevel"/>
    <w:tmpl w:val="7CA8A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B8271C8"/>
    <w:multiLevelType w:val="hybridMultilevel"/>
    <w:tmpl w:val="5D88819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5" w15:restartNumberingAfterBreak="0">
    <w:nsid w:val="4C145E91"/>
    <w:multiLevelType w:val="hybridMultilevel"/>
    <w:tmpl w:val="684E11AA"/>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6" w15:restartNumberingAfterBreak="0">
    <w:nsid w:val="4EDA4E3E"/>
    <w:multiLevelType w:val="multilevel"/>
    <w:tmpl w:val="B6600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01F0CDD"/>
    <w:multiLevelType w:val="multilevel"/>
    <w:tmpl w:val="403EE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0BC04E3"/>
    <w:multiLevelType w:val="hybridMultilevel"/>
    <w:tmpl w:val="37425B88"/>
    <w:lvl w:ilvl="0" w:tplc="FFFFFFFF">
      <w:start w:val="1"/>
      <w:numFmt w:val="bullet"/>
      <w:lvlText w:val=""/>
      <w:lvlJc w:val="left"/>
      <w:pPr>
        <w:ind w:left="720" w:hanging="360"/>
      </w:pPr>
      <w:rPr>
        <w:rFonts w:ascii="Symbol" w:hAnsi="Symbol" w:hint="default"/>
      </w:rPr>
    </w:lvl>
    <w:lvl w:ilvl="1" w:tplc="0413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5283489"/>
    <w:multiLevelType w:val="hybridMultilevel"/>
    <w:tmpl w:val="6E60E112"/>
    <w:lvl w:ilvl="0" w:tplc="21B2F7CC">
      <w:start w:val="1"/>
      <w:numFmt w:val="bullet"/>
      <w:lvlText w:val=""/>
      <w:lvlJc w:val="left"/>
      <w:pPr>
        <w:tabs>
          <w:tab w:val="num" w:pos="720"/>
        </w:tabs>
        <w:ind w:left="720" w:hanging="360"/>
      </w:pPr>
      <w:rPr>
        <w:rFonts w:ascii="Symbol" w:hAnsi="Symbol" w:hint="default"/>
      </w:rPr>
    </w:lvl>
    <w:lvl w:ilvl="1" w:tplc="127C66A8" w:tentative="1">
      <w:start w:val="1"/>
      <w:numFmt w:val="bullet"/>
      <w:lvlText w:val=""/>
      <w:lvlJc w:val="left"/>
      <w:pPr>
        <w:tabs>
          <w:tab w:val="num" w:pos="1440"/>
        </w:tabs>
        <w:ind w:left="1440" w:hanging="360"/>
      </w:pPr>
      <w:rPr>
        <w:rFonts w:ascii="Symbol" w:hAnsi="Symbol" w:hint="default"/>
      </w:rPr>
    </w:lvl>
    <w:lvl w:ilvl="2" w:tplc="AFC461B6" w:tentative="1">
      <w:start w:val="1"/>
      <w:numFmt w:val="bullet"/>
      <w:lvlText w:val=""/>
      <w:lvlJc w:val="left"/>
      <w:pPr>
        <w:tabs>
          <w:tab w:val="num" w:pos="2160"/>
        </w:tabs>
        <w:ind w:left="2160" w:hanging="360"/>
      </w:pPr>
      <w:rPr>
        <w:rFonts w:ascii="Symbol" w:hAnsi="Symbol" w:hint="default"/>
      </w:rPr>
    </w:lvl>
    <w:lvl w:ilvl="3" w:tplc="10D4E078" w:tentative="1">
      <w:start w:val="1"/>
      <w:numFmt w:val="bullet"/>
      <w:lvlText w:val=""/>
      <w:lvlJc w:val="left"/>
      <w:pPr>
        <w:tabs>
          <w:tab w:val="num" w:pos="2880"/>
        </w:tabs>
        <w:ind w:left="2880" w:hanging="360"/>
      </w:pPr>
      <w:rPr>
        <w:rFonts w:ascii="Symbol" w:hAnsi="Symbol" w:hint="default"/>
      </w:rPr>
    </w:lvl>
    <w:lvl w:ilvl="4" w:tplc="13CE256C" w:tentative="1">
      <w:start w:val="1"/>
      <w:numFmt w:val="bullet"/>
      <w:lvlText w:val=""/>
      <w:lvlJc w:val="left"/>
      <w:pPr>
        <w:tabs>
          <w:tab w:val="num" w:pos="3600"/>
        </w:tabs>
        <w:ind w:left="3600" w:hanging="360"/>
      </w:pPr>
      <w:rPr>
        <w:rFonts w:ascii="Symbol" w:hAnsi="Symbol" w:hint="default"/>
      </w:rPr>
    </w:lvl>
    <w:lvl w:ilvl="5" w:tplc="02C6A204" w:tentative="1">
      <w:start w:val="1"/>
      <w:numFmt w:val="bullet"/>
      <w:lvlText w:val=""/>
      <w:lvlJc w:val="left"/>
      <w:pPr>
        <w:tabs>
          <w:tab w:val="num" w:pos="4320"/>
        </w:tabs>
        <w:ind w:left="4320" w:hanging="360"/>
      </w:pPr>
      <w:rPr>
        <w:rFonts w:ascii="Symbol" w:hAnsi="Symbol" w:hint="default"/>
      </w:rPr>
    </w:lvl>
    <w:lvl w:ilvl="6" w:tplc="012680BC" w:tentative="1">
      <w:start w:val="1"/>
      <w:numFmt w:val="bullet"/>
      <w:lvlText w:val=""/>
      <w:lvlJc w:val="left"/>
      <w:pPr>
        <w:tabs>
          <w:tab w:val="num" w:pos="5040"/>
        </w:tabs>
        <w:ind w:left="5040" w:hanging="360"/>
      </w:pPr>
      <w:rPr>
        <w:rFonts w:ascii="Symbol" w:hAnsi="Symbol" w:hint="default"/>
      </w:rPr>
    </w:lvl>
    <w:lvl w:ilvl="7" w:tplc="4838EABA" w:tentative="1">
      <w:start w:val="1"/>
      <w:numFmt w:val="bullet"/>
      <w:lvlText w:val=""/>
      <w:lvlJc w:val="left"/>
      <w:pPr>
        <w:tabs>
          <w:tab w:val="num" w:pos="5760"/>
        </w:tabs>
        <w:ind w:left="5760" w:hanging="360"/>
      </w:pPr>
      <w:rPr>
        <w:rFonts w:ascii="Symbol" w:hAnsi="Symbol" w:hint="default"/>
      </w:rPr>
    </w:lvl>
    <w:lvl w:ilvl="8" w:tplc="A5F05280" w:tentative="1">
      <w:start w:val="1"/>
      <w:numFmt w:val="bullet"/>
      <w:lvlText w:val=""/>
      <w:lvlJc w:val="left"/>
      <w:pPr>
        <w:tabs>
          <w:tab w:val="num" w:pos="6480"/>
        </w:tabs>
        <w:ind w:left="6480" w:hanging="360"/>
      </w:pPr>
      <w:rPr>
        <w:rFonts w:ascii="Symbol" w:hAnsi="Symbol" w:hint="default"/>
      </w:rPr>
    </w:lvl>
  </w:abstractNum>
  <w:abstractNum w:abstractNumId="30" w15:restartNumberingAfterBreak="0">
    <w:nsid w:val="5AA07666"/>
    <w:multiLevelType w:val="hybridMultilevel"/>
    <w:tmpl w:val="D3620B3C"/>
    <w:lvl w:ilvl="0" w:tplc="81EEECBA">
      <w:start w:val="1"/>
      <w:numFmt w:val="bullet"/>
      <w:lvlText w:val=""/>
      <w:lvlJc w:val="left"/>
      <w:pPr>
        <w:tabs>
          <w:tab w:val="num" w:pos="720"/>
        </w:tabs>
        <w:ind w:left="720" w:hanging="360"/>
      </w:pPr>
      <w:rPr>
        <w:rFonts w:ascii="Symbol" w:hAnsi="Symbol" w:hint="default"/>
      </w:rPr>
    </w:lvl>
    <w:lvl w:ilvl="1" w:tplc="1F044F18" w:tentative="1">
      <w:start w:val="1"/>
      <w:numFmt w:val="bullet"/>
      <w:lvlText w:val=""/>
      <w:lvlJc w:val="left"/>
      <w:pPr>
        <w:tabs>
          <w:tab w:val="num" w:pos="1440"/>
        </w:tabs>
        <w:ind w:left="1440" w:hanging="360"/>
      </w:pPr>
      <w:rPr>
        <w:rFonts w:ascii="Symbol" w:hAnsi="Symbol" w:hint="default"/>
      </w:rPr>
    </w:lvl>
    <w:lvl w:ilvl="2" w:tplc="E36C36D2" w:tentative="1">
      <w:start w:val="1"/>
      <w:numFmt w:val="bullet"/>
      <w:lvlText w:val=""/>
      <w:lvlJc w:val="left"/>
      <w:pPr>
        <w:tabs>
          <w:tab w:val="num" w:pos="2160"/>
        </w:tabs>
        <w:ind w:left="2160" w:hanging="360"/>
      </w:pPr>
      <w:rPr>
        <w:rFonts w:ascii="Symbol" w:hAnsi="Symbol" w:hint="default"/>
      </w:rPr>
    </w:lvl>
    <w:lvl w:ilvl="3" w:tplc="8D0C82DE" w:tentative="1">
      <w:start w:val="1"/>
      <w:numFmt w:val="bullet"/>
      <w:lvlText w:val=""/>
      <w:lvlJc w:val="left"/>
      <w:pPr>
        <w:tabs>
          <w:tab w:val="num" w:pos="2880"/>
        </w:tabs>
        <w:ind w:left="2880" w:hanging="360"/>
      </w:pPr>
      <w:rPr>
        <w:rFonts w:ascii="Symbol" w:hAnsi="Symbol" w:hint="default"/>
      </w:rPr>
    </w:lvl>
    <w:lvl w:ilvl="4" w:tplc="21A07572" w:tentative="1">
      <w:start w:val="1"/>
      <w:numFmt w:val="bullet"/>
      <w:lvlText w:val=""/>
      <w:lvlJc w:val="left"/>
      <w:pPr>
        <w:tabs>
          <w:tab w:val="num" w:pos="3600"/>
        </w:tabs>
        <w:ind w:left="3600" w:hanging="360"/>
      </w:pPr>
      <w:rPr>
        <w:rFonts w:ascii="Symbol" w:hAnsi="Symbol" w:hint="default"/>
      </w:rPr>
    </w:lvl>
    <w:lvl w:ilvl="5" w:tplc="1A92CCBE" w:tentative="1">
      <w:start w:val="1"/>
      <w:numFmt w:val="bullet"/>
      <w:lvlText w:val=""/>
      <w:lvlJc w:val="left"/>
      <w:pPr>
        <w:tabs>
          <w:tab w:val="num" w:pos="4320"/>
        </w:tabs>
        <w:ind w:left="4320" w:hanging="360"/>
      </w:pPr>
      <w:rPr>
        <w:rFonts w:ascii="Symbol" w:hAnsi="Symbol" w:hint="default"/>
      </w:rPr>
    </w:lvl>
    <w:lvl w:ilvl="6" w:tplc="11EC02A4" w:tentative="1">
      <w:start w:val="1"/>
      <w:numFmt w:val="bullet"/>
      <w:lvlText w:val=""/>
      <w:lvlJc w:val="left"/>
      <w:pPr>
        <w:tabs>
          <w:tab w:val="num" w:pos="5040"/>
        </w:tabs>
        <w:ind w:left="5040" w:hanging="360"/>
      </w:pPr>
      <w:rPr>
        <w:rFonts w:ascii="Symbol" w:hAnsi="Symbol" w:hint="default"/>
      </w:rPr>
    </w:lvl>
    <w:lvl w:ilvl="7" w:tplc="902EAFB4" w:tentative="1">
      <w:start w:val="1"/>
      <w:numFmt w:val="bullet"/>
      <w:lvlText w:val=""/>
      <w:lvlJc w:val="left"/>
      <w:pPr>
        <w:tabs>
          <w:tab w:val="num" w:pos="5760"/>
        </w:tabs>
        <w:ind w:left="5760" w:hanging="360"/>
      </w:pPr>
      <w:rPr>
        <w:rFonts w:ascii="Symbol" w:hAnsi="Symbol" w:hint="default"/>
      </w:rPr>
    </w:lvl>
    <w:lvl w:ilvl="8" w:tplc="2020F614" w:tentative="1">
      <w:start w:val="1"/>
      <w:numFmt w:val="bullet"/>
      <w:lvlText w:val=""/>
      <w:lvlJc w:val="left"/>
      <w:pPr>
        <w:tabs>
          <w:tab w:val="num" w:pos="6480"/>
        </w:tabs>
        <w:ind w:left="6480" w:hanging="360"/>
      </w:pPr>
      <w:rPr>
        <w:rFonts w:ascii="Symbol" w:hAnsi="Symbol" w:hint="default"/>
      </w:rPr>
    </w:lvl>
  </w:abstractNum>
  <w:abstractNum w:abstractNumId="31" w15:restartNumberingAfterBreak="0">
    <w:nsid w:val="5AFF3FF5"/>
    <w:multiLevelType w:val="hybridMultilevel"/>
    <w:tmpl w:val="C07264CE"/>
    <w:lvl w:ilvl="0" w:tplc="9944355A">
      <w:start w:val="1"/>
      <w:numFmt w:val="bullet"/>
      <w:lvlText w:val=""/>
      <w:lvlJc w:val="left"/>
      <w:pPr>
        <w:tabs>
          <w:tab w:val="num" w:pos="720"/>
        </w:tabs>
        <w:ind w:left="720" w:hanging="360"/>
      </w:pPr>
      <w:rPr>
        <w:rFonts w:ascii="Symbol" w:hAnsi="Symbol" w:hint="default"/>
      </w:rPr>
    </w:lvl>
    <w:lvl w:ilvl="1" w:tplc="45368326" w:tentative="1">
      <w:start w:val="1"/>
      <w:numFmt w:val="bullet"/>
      <w:lvlText w:val=""/>
      <w:lvlJc w:val="left"/>
      <w:pPr>
        <w:tabs>
          <w:tab w:val="num" w:pos="1440"/>
        </w:tabs>
        <w:ind w:left="1440" w:hanging="360"/>
      </w:pPr>
      <w:rPr>
        <w:rFonts w:ascii="Symbol" w:hAnsi="Symbol" w:hint="default"/>
      </w:rPr>
    </w:lvl>
    <w:lvl w:ilvl="2" w:tplc="B44EA80E" w:tentative="1">
      <w:start w:val="1"/>
      <w:numFmt w:val="bullet"/>
      <w:lvlText w:val=""/>
      <w:lvlJc w:val="left"/>
      <w:pPr>
        <w:tabs>
          <w:tab w:val="num" w:pos="2160"/>
        </w:tabs>
        <w:ind w:left="2160" w:hanging="360"/>
      </w:pPr>
      <w:rPr>
        <w:rFonts w:ascii="Symbol" w:hAnsi="Symbol" w:hint="default"/>
      </w:rPr>
    </w:lvl>
    <w:lvl w:ilvl="3" w:tplc="D04ECF86" w:tentative="1">
      <w:start w:val="1"/>
      <w:numFmt w:val="bullet"/>
      <w:lvlText w:val=""/>
      <w:lvlJc w:val="left"/>
      <w:pPr>
        <w:tabs>
          <w:tab w:val="num" w:pos="2880"/>
        </w:tabs>
        <w:ind w:left="2880" w:hanging="360"/>
      </w:pPr>
      <w:rPr>
        <w:rFonts w:ascii="Symbol" w:hAnsi="Symbol" w:hint="default"/>
      </w:rPr>
    </w:lvl>
    <w:lvl w:ilvl="4" w:tplc="F11C4B1A" w:tentative="1">
      <w:start w:val="1"/>
      <w:numFmt w:val="bullet"/>
      <w:lvlText w:val=""/>
      <w:lvlJc w:val="left"/>
      <w:pPr>
        <w:tabs>
          <w:tab w:val="num" w:pos="3600"/>
        </w:tabs>
        <w:ind w:left="3600" w:hanging="360"/>
      </w:pPr>
      <w:rPr>
        <w:rFonts w:ascii="Symbol" w:hAnsi="Symbol" w:hint="default"/>
      </w:rPr>
    </w:lvl>
    <w:lvl w:ilvl="5" w:tplc="BD723F94" w:tentative="1">
      <w:start w:val="1"/>
      <w:numFmt w:val="bullet"/>
      <w:lvlText w:val=""/>
      <w:lvlJc w:val="left"/>
      <w:pPr>
        <w:tabs>
          <w:tab w:val="num" w:pos="4320"/>
        </w:tabs>
        <w:ind w:left="4320" w:hanging="360"/>
      </w:pPr>
      <w:rPr>
        <w:rFonts w:ascii="Symbol" w:hAnsi="Symbol" w:hint="default"/>
      </w:rPr>
    </w:lvl>
    <w:lvl w:ilvl="6" w:tplc="9760EBEE" w:tentative="1">
      <w:start w:val="1"/>
      <w:numFmt w:val="bullet"/>
      <w:lvlText w:val=""/>
      <w:lvlJc w:val="left"/>
      <w:pPr>
        <w:tabs>
          <w:tab w:val="num" w:pos="5040"/>
        </w:tabs>
        <w:ind w:left="5040" w:hanging="360"/>
      </w:pPr>
      <w:rPr>
        <w:rFonts w:ascii="Symbol" w:hAnsi="Symbol" w:hint="default"/>
      </w:rPr>
    </w:lvl>
    <w:lvl w:ilvl="7" w:tplc="C8504CA8" w:tentative="1">
      <w:start w:val="1"/>
      <w:numFmt w:val="bullet"/>
      <w:lvlText w:val=""/>
      <w:lvlJc w:val="left"/>
      <w:pPr>
        <w:tabs>
          <w:tab w:val="num" w:pos="5760"/>
        </w:tabs>
        <w:ind w:left="5760" w:hanging="360"/>
      </w:pPr>
      <w:rPr>
        <w:rFonts w:ascii="Symbol" w:hAnsi="Symbol" w:hint="default"/>
      </w:rPr>
    </w:lvl>
    <w:lvl w:ilvl="8" w:tplc="5E1CB034" w:tentative="1">
      <w:start w:val="1"/>
      <w:numFmt w:val="bullet"/>
      <w:lvlText w:val=""/>
      <w:lvlJc w:val="left"/>
      <w:pPr>
        <w:tabs>
          <w:tab w:val="num" w:pos="6480"/>
        </w:tabs>
        <w:ind w:left="6480" w:hanging="360"/>
      </w:pPr>
      <w:rPr>
        <w:rFonts w:ascii="Symbol" w:hAnsi="Symbol" w:hint="default"/>
      </w:rPr>
    </w:lvl>
  </w:abstractNum>
  <w:abstractNum w:abstractNumId="32" w15:restartNumberingAfterBreak="0">
    <w:nsid w:val="5D380AA1"/>
    <w:multiLevelType w:val="multilevel"/>
    <w:tmpl w:val="F5D20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D7B6FBD"/>
    <w:multiLevelType w:val="hybridMultilevel"/>
    <w:tmpl w:val="C8C83FA6"/>
    <w:lvl w:ilvl="0" w:tplc="4710BF58">
      <w:start w:val="1"/>
      <w:numFmt w:val="bullet"/>
      <w:lvlText w:val=""/>
      <w:lvlJc w:val="left"/>
      <w:pPr>
        <w:tabs>
          <w:tab w:val="num" w:pos="720"/>
        </w:tabs>
        <w:ind w:left="720" w:hanging="360"/>
      </w:pPr>
      <w:rPr>
        <w:rFonts w:ascii="Symbol" w:hAnsi="Symbol" w:hint="default"/>
      </w:rPr>
    </w:lvl>
    <w:lvl w:ilvl="1" w:tplc="310634B8" w:tentative="1">
      <w:start w:val="1"/>
      <w:numFmt w:val="bullet"/>
      <w:lvlText w:val=""/>
      <w:lvlJc w:val="left"/>
      <w:pPr>
        <w:tabs>
          <w:tab w:val="num" w:pos="1440"/>
        </w:tabs>
        <w:ind w:left="1440" w:hanging="360"/>
      </w:pPr>
      <w:rPr>
        <w:rFonts w:ascii="Symbol" w:hAnsi="Symbol" w:hint="default"/>
      </w:rPr>
    </w:lvl>
    <w:lvl w:ilvl="2" w:tplc="E26CDB50" w:tentative="1">
      <w:start w:val="1"/>
      <w:numFmt w:val="bullet"/>
      <w:lvlText w:val=""/>
      <w:lvlJc w:val="left"/>
      <w:pPr>
        <w:tabs>
          <w:tab w:val="num" w:pos="2160"/>
        </w:tabs>
        <w:ind w:left="2160" w:hanging="360"/>
      </w:pPr>
      <w:rPr>
        <w:rFonts w:ascii="Symbol" w:hAnsi="Symbol" w:hint="default"/>
      </w:rPr>
    </w:lvl>
    <w:lvl w:ilvl="3" w:tplc="46F0F9E8" w:tentative="1">
      <w:start w:val="1"/>
      <w:numFmt w:val="bullet"/>
      <w:lvlText w:val=""/>
      <w:lvlJc w:val="left"/>
      <w:pPr>
        <w:tabs>
          <w:tab w:val="num" w:pos="2880"/>
        </w:tabs>
        <w:ind w:left="2880" w:hanging="360"/>
      </w:pPr>
      <w:rPr>
        <w:rFonts w:ascii="Symbol" w:hAnsi="Symbol" w:hint="default"/>
      </w:rPr>
    </w:lvl>
    <w:lvl w:ilvl="4" w:tplc="DE2CDAFA" w:tentative="1">
      <w:start w:val="1"/>
      <w:numFmt w:val="bullet"/>
      <w:lvlText w:val=""/>
      <w:lvlJc w:val="left"/>
      <w:pPr>
        <w:tabs>
          <w:tab w:val="num" w:pos="3600"/>
        </w:tabs>
        <w:ind w:left="3600" w:hanging="360"/>
      </w:pPr>
      <w:rPr>
        <w:rFonts w:ascii="Symbol" w:hAnsi="Symbol" w:hint="default"/>
      </w:rPr>
    </w:lvl>
    <w:lvl w:ilvl="5" w:tplc="453C67AA" w:tentative="1">
      <w:start w:val="1"/>
      <w:numFmt w:val="bullet"/>
      <w:lvlText w:val=""/>
      <w:lvlJc w:val="left"/>
      <w:pPr>
        <w:tabs>
          <w:tab w:val="num" w:pos="4320"/>
        </w:tabs>
        <w:ind w:left="4320" w:hanging="360"/>
      </w:pPr>
      <w:rPr>
        <w:rFonts w:ascii="Symbol" w:hAnsi="Symbol" w:hint="default"/>
      </w:rPr>
    </w:lvl>
    <w:lvl w:ilvl="6" w:tplc="76A2C3FC" w:tentative="1">
      <w:start w:val="1"/>
      <w:numFmt w:val="bullet"/>
      <w:lvlText w:val=""/>
      <w:lvlJc w:val="left"/>
      <w:pPr>
        <w:tabs>
          <w:tab w:val="num" w:pos="5040"/>
        </w:tabs>
        <w:ind w:left="5040" w:hanging="360"/>
      </w:pPr>
      <w:rPr>
        <w:rFonts w:ascii="Symbol" w:hAnsi="Symbol" w:hint="default"/>
      </w:rPr>
    </w:lvl>
    <w:lvl w:ilvl="7" w:tplc="25A8077E" w:tentative="1">
      <w:start w:val="1"/>
      <w:numFmt w:val="bullet"/>
      <w:lvlText w:val=""/>
      <w:lvlJc w:val="left"/>
      <w:pPr>
        <w:tabs>
          <w:tab w:val="num" w:pos="5760"/>
        </w:tabs>
        <w:ind w:left="5760" w:hanging="360"/>
      </w:pPr>
      <w:rPr>
        <w:rFonts w:ascii="Symbol" w:hAnsi="Symbol" w:hint="default"/>
      </w:rPr>
    </w:lvl>
    <w:lvl w:ilvl="8" w:tplc="DE82D064" w:tentative="1">
      <w:start w:val="1"/>
      <w:numFmt w:val="bullet"/>
      <w:lvlText w:val=""/>
      <w:lvlJc w:val="left"/>
      <w:pPr>
        <w:tabs>
          <w:tab w:val="num" w:pos="6480"/>
        </w:tabs>
        <w:ind w:left="6480" w:hanging="360"/>
      </w:pPr>
      <w:rPr>
        <w:rFonts w:ascii="Symbol" w:hAnsi="Symbol" w:hint="default"/>
      </w:rPr>
    </w:lvl>
  </w:abstractNum>
  <w:abstractNum w:abstractNumId="34" w15:restartNumberingAfterBreak="0">
    <w:nsid w:val="5DD620E8"/>
    <w:multiLevelType w:val="multilevel"/>
    <w:tmpl w:val="1890D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1E10B61"/>
    <w:multiLevelType w:val="hybridMultilevel"/>
    <w:tmpl w:val="73785668"/>
    <w:lvl w:ilvl="0" w:tplc="2B4EB900">
      <w:start w:val="1"/>
      <w:numFmt w:val="bullet"/>
      <w:lvlText w:val=""/>
      <w:lvlJc w:val="left"/>
      <w:pPr>
        <w:tabs>
          <w:tab w:val="num" w:pos="720"/>
        </w:tabs>
        <w:ind w:left="720" w:hanging="360"/>
      </w:pPr>
      <w:rPr>
        <w:rFonts w:ascii="Symbol" w:hAnsi="Symbol" w:hint="default"/>
      </w:rPr>
    </w:lvl>
    <w:lvl w:ilvl="1" w:tplc="AFC0F848" w:tentative="1">
      <w:start w:val="1"/>
      <w:numFmt w:val="bullet"/>
      <w:lvlText w:val=""/>
      <w:lvlJc w:val="left"/>
      <w:pPr>
        <w:tabs>
          <w:tab w:val="num" w:pos="1440"/>
        </w:tabs>
        <w:ind w:left="1440" w:hanging="360"/>
      </w:pPr>
      <w:rPr>
        <w:rFonts w:ascii="Symbol" w:hAnsi="Symbol" w:hint="default"/>
      </w:rPr>
    </w:lvl>
    <w:lvl w:ilvl="2" w:tplc="AB90657C" w:tentative="1">
      <w:start w:val="1"/>
      <w:numFmt w:val="bullet"/>
      <w:lvlText w:val=""/>
      <w:lvlJc w:val="left"/>
      <w:pPr>
        <w:tabs>
          <w:tab w:val="num" w:pos="2160"/>
        </w:tabs>
        <w:ind w:left="2160" w:hanging="360"/>
      </w:pPr>
      <w:rPr>
        <w:rFonts w:ascii="Symbol" w:hAnsi="Symbol" w:hint="default"/>
      </w:rPr>
    </w:lvl>
    <w:lvl w:ilvl="3" w:tplc="C3845972" w:tentative="1">
      <w:start w:val="1"/>
      <w:numFmt w:val="bullet"/>
      <w:lvlText w:val=""/>
      <w:lvlJc w:val="left"/>
      <w:pPr>
        <w:tabs>
          <w:tab w:val="num" w:pos="2880"/>
        </w:tabs>
        <w:ind w:left="2880" w:hanging="360"/>
      </w:pPr>
      <w:rPr>
        <w:rFonts w:ascii="Symbol" w:hAnsi="Symbol" w:hint="default"/>
      </w:rPr>
    </w:lvl>
    <w:lvl w:ilvl="4" w:tplc="CA20AD62" w:tentative="1">
      <w:start w:val="1"/>
      <w:numFmt w:val="bullet"/>
      <w:lvlText w:val=""/>
      <w:lvlJc w:val="left"/>
      <w:pPr>
        <w:tabs>
          <w:tab w:val="num" w:pos="3600"/>
        </w:tabs>
        <w:ind w:left="3600" w:hanging="360"/>
      </w:pPr>
      <w:rPr>
        <w:rFonts w:ascii="Symbol" w:hAnsi="Symbol" w:hint="default"/>
      </w:rPr>
    </w:lvl>
    <w:lvl w:ilvl="5" w:tplc="060AE96C" w:tentative="1">
      <w:start w:val="1"/>
      <w:numFmt w:val="bullet"/>
      <w:lvlText w:val=""/>
      <w:lvlJc w:val="left"/>
      <w:pPr>
        <w:tabs>
          <w:tab w:val="num" w:pos="4320"/>
        </w:tabs>
        <w:ind w:left="4320" w:hanging="360"/>
      </w:pPr>
      <w:rPr>
        <w:rFonts w:ascii="Symbol" w:hAnsi="Symbol" w:hint="default"/>
      </w:rPr>
    </w:lvl>
    <w:lvl w:ilvl="6" w:tplc="94286AC6" w:tentative="1">
      <w:start w:val="1"/>
      <w:numFmt w:val="bullet"/>
      <w:lvlText w:val=""/>
      <w:lvlJc w:val="left"/>
      <w:pPr>
        <w:tabs>
          <w:tab w:val="num" w:pos="5040"/>
        </w:tabs>
        <w:ind w:left="5040" w:hanging="360"/>
      </w:pPr>
      <w:rPr>
        <w:rFonts w:ascii="Symbol" w:hAnsi="Symbol" w:hint="default"/>
      </w:rPr>
    </w:lvl>
    <w:lvl w:ilvl="7" w:tplc="AEFA26D6" w:tentative="1">
      <w:start w:val="1"/>
      <w:numFmt w:val="bullet"/>
      <w:lvlText w:val=""/>
      <w:lvlJc w:val="left"/>
      <w:pPr>
        <w:tabs>
          <w:tab w:val="num" w:pos="5760"/>
        </w:tabs>
        <w:ind w:left="5760" w:hanging="360"/>
      </w:pPr>
      <w:rPr>
        <w:rFonts w:ascii="Symbol" w:hAnsi="Symbol" w:hint="default"/>
      </w:rPr>
    </w:lvl>
    <w:lvl w:ilvl="8" w:tplc="618E20E6" w:tentative="1">
      <w:start w:val="1"/>
      <w:numFmt w:val="bullet"/>
      <w:lvlText w:val=""/>
      <w:lvlJc w:val="left"/>
      <w:pPr>
        <w:tabs>
          <w:tab w:val="num" w:pos="6480"/>
        </w:tabs>
        <w:ind w:left="6480" w:hanging="360"/>
      </w:pPr>
      <w:rPr>
        <w:rFonts w:ascii="Symbol" w:hAnsi="Symbol" w:hint="default"/>
      </w:rPr>
    </w:lvl>
  </w:abstractNum>
  <w:abstractNum w:abstractNumId="36" w15:restartNumberingAfterBreak="0">
    <w:nsid w:val="743909C0"/>
    <w:multiLevelType w:val="multilevel"/>
    <w:tmpl w:val="6E32F3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45B0C08"/>
    <w:multiLevelType w:val="hybridMultilevel"/>
    <w:tmpl w:val="8B1E681A"/>
    <w:lvl w:ilvl="0" w:tplc="FE5A7172">
      <w:numFmt w:val="bullet"/>
      <w:lvlText w:val="-"/>
      <w:lvlJc w:val="left"/>
      <w:pPr>
        <w:ind w:left="720" w:hanging="360"/>
      </w:pPr>
      <w:rPr>
        <w:rFonts w:ascii="Verdana" w:eastAsiaTheme="minorHAnsi" w:hAnsi="Verdana" w:cstheme="maj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8" w15:restartNumberingAfterBreak="0">
    <w:nsid w:val="77F703C2"/>
    <w:multiLevelType w:val="hybridMultilevel"/>
    <w:tmpl w:val="9BA0D76C"/>
    <w:lvl w:ilvl="0" w:tplc="C84A36D0">
      <w:start w:val="1"/>
      <w:numFmt w:val="bullet"/>
      <w:lvlText w:val=""/>
      <w:lvlJc w:val="left"/>
      <w:pPr>
        <w:tabs>
          <w:tab w:val="num" w:pos="720"/>
        </w:tabs>
        <w:ind w:left="720" w:hanging="360"/>
      </w:pPr>
      <w:rPr>
        <w:rFonts w:ascii="Symbol" w:hAnsi="Symbol" w:hint="default"/>
      </w:rPr>
    </w:lvl>
    <w:lvl w:ilvl="1" w:tplc="235E4266" w:tentative="1">
      <w:start w:val="1"/>
      <w:numFmt w:val="bullet"/>
      <w:lvlText w:val=""/>
      <w:lvlJc w:val="left"/>
      <w:pPr>
        <w:tabs>
          <w:tab w:val="num" w:pos="1440"/>
        </w:tabs>
        <w:ind w:left="1440" w:hanging="360"/>
      </w:pPr>
      <w:rPr>
        <w:rFonts w:ascii="Symbol" w:hAnsi="Symbol" w:hint="default"/>
      </w:rPr>
    </w:lvl>
    <w:lvl w:ilvl="2" w:tplc="8DC41594" w:tentative="1">
      <w:start w:val="1"/>
      <w:numFmt w:val="bullet"/>
      <w:lvlText w:val=""/>
      <w:lvlJc w:val="left"/>
      <w:pPr>
        <w:tabs>
          <w:tab w:val="num" w:pos="2160"/>
        </w:tabs>
        <w:ind w:left="2160" w:hanging="360"/>
      </w:pPr>
      <w:rPr>
        <w:rFonts w:ascii="Symbol" w:hAnsi="Symbol" w:hint="default"/>
      </w:rPr>
    </w:lvl>
    <w:lvl w:ilvl="3" w:tplc="281288DA" w:tentative="1">
      <w:start w:val="1"/>
      <w:numFmt w:val="bullet"/>
      <w:lvlText w:val=""/>
      <w:lvlJc w:val="left"/>
      <w:pPr>
        <w:tabs>
          <w:tab w:val="num" w:pos="2880"/>
        </w:tabs>
        <w:ind w:left="2880" w:hanging="360"/>
      </w:pPr>
      <w:rPr>
        <w:rFonts w:ascii="Symbol" w:hAnsi="Symbol" w:hint="default"/>
      </w:rPr>
    </w:lvl>
    <w:lvl w:ilvl="4" w:tplc="9E500008" w:tentative="1">
      <w:start w:val="1"/>
      <w:numFmt w:val="bullet"/>
      <w:lvlText w:val=""/>
      <w:lvlJc w:val="left"/>
      <w:pPr>
        <w:tabs>
          <w:tab w:val="num" w:pos="3600"/>
        </w:tabs>
        <w:ind w:left="3600" w:hanging="360"/>
      </w:pPr>
      <w:rPr>
        <w:rFonts w:ascii="Symbol" w:hAnsi="Symbol" w:hint="default"/>
      </w:rPr>
    </w:lvl>
    <w:lvl w:ilvl="5" w:tplc="73F4FBEA" w:tentative="1">
      <w:start w:val="1"/>
      <w:numFmt w:val="bullet"/>
      <w:lvlText w:val=""/>
      <w:lvlJc w:val="left"/>
      <w:pPr>
        <w:tabs>
          <w:tab w:val="num" w:pos="4320"/>
        </w:tabs>
        <w:ind w:left="4320" w:hanging="360"/>
      </w:pPr>
      <w:rPr>
        <w:rFonts w:ascii="Symbol" w:hAnsi="Symbol" w:hint="default"/>
      </w:rPr>
    </w:lvl>
    <w:lvl w:ilvl="6" w:tplc="071AC6B6" w:tentative="1">
      <w:start w:val="1"/>
      <w:numFmt w:val="bullet"/>
      <w:lvlText w:val=""/>
      <w:lvlJc w:val="left"/>
      <w:pPr>
        <w:tabs>
          <w:tab w:val="num" w:pos="5040"/>
        </w:tabs>
        <w:ind w:left="5040" w:hanging="360"/>
      </w:pPr>
      <w:rPr>
        <w:rFonts w:ascii="Symbol" w:hAnsi="Symbol" w:hint="default"/>
      </w:rPr>
    </w:lvl>
    <w:lvl w:ilvl="7" w:tplc="E8362416" w:tentative="1">
      <w:start w:val="1"/>
      <w:numFmt w:val="bullet"/>
      <w:lvlText w:val=""/>
      <w:lvlJc w:val="left"/>
      <w:pPr>
        <w:tabs>
          <w:tab w:val="num" w:pos="5760"/>
        </w:tabs>
        <w:ind w:left="5760" w:hanging="360"/>
      </w:pPr>
      <w:rPr>
        <w:rFonts w:ascii="Symbol" w:hAnsi="Symbol" w:hint="default"/>
      </w:rPr>
    </w:lvl>
    <w:lvl w:ilvl="8" w:tplc="DBCEEF4A" w:tentative="1">
      <w:start w:val="1"/>
      <w:numFmt w:val="bullet"/>
      <w:lvlText w:val=""/>
      <w:lvlJc w:val="left"/>
      <w:pPr>
        <w:tabs>
          <w:tab w:val="num" w:pos="6480"/>
        </w:tabs>
        <w:ind w:left="6480" w:hanging="360"/>
      </w:pPr>
      <w:rPr>
        <w:rFonts w:ascii="Symbol" w:hAnsi="Symbol" w:hint="default"/>
      </w:rPr>
    </w:lvl>
  </w:abstractNum>
  <w:abstractNum w:abstractNumId="39" w15:restartNumberingAfterBreak="0">
    <w:nsid w:val="79B57340"/>
    <w:multiLevelType w:val="hybridMultilevel"/>
    <w:tmpl w:val="55F881D6"/>
    <w:lvl w:ilvl="0" w:tplc="82C8BE3E">
      <w:start w:val="1"/>
      <w:numFmt w:val="bullet"/>
      <w:lvlText w:val=""/>
      <w:lvlJc w:val="left"/>
      <w:pPr>
        <w:tabs>
          <w:tab w:val="num" w:pos="720"/>
        </w:tabs>
        <w:ind w:left="720" w:hanging="360"/>
      </w:pPr>
      <w:rPr>
        <w:rFonts w:ascii="Symbol" w:hAnsi="Symbol" w:hint="default"/>
      </w:rPr>
    </w:lvl>
    <w:lvl w:ilvl="1" w:tplc="F5A2F2EE" w:tentative="1">
      <w:start w:val="1"/>
      <w:numFmt w:val="bullet"/>
      <w:lvlText w:val=""/>
      <w:lvlJc w:val="left"/>
      <w:pPr>
        <w:tabs>
          <w:tab w:val="num" w:pos="1440"/>
        </w:tabs>
        <w:ind w:left="1440" w:hanging="360"/>
      </w:pPr>
      <w:rPr>
        <w:rFonts w:ascii="Symbol" w:hAnsi="Symbol" w:hint="default"/>
      </w:rPr>
    </w:lvl>
    <w:lvl w:ilvl="2" w:tplc="25C664F0" w:tentative="1">
      <w:start w:val="1"/>
      <w:numFmt w:val="bullet"/>
      <w:lvlText w:val=""/>
      <w:lvlJc w:val="left"/>
      <w:pPr>
        <w:tabs>
          <w:tab w:val="num" w:pos="2160"/>
        </w:tabs>
        <w:ind w:left="2160" w:hanging="360"/>
      </w:pPr>
      <w:rPr>
        <w:rFonts w:ascii="Symbol" w:hAnsi="Symbol" w:hint="default"/>
      </w:rPr>
    </w:lvl>
    <w:lvl w:ilvl="3" w:tplc="B82291AE" w:tentative="1">
      <w:start w:val="1"/>
      <w:numFmt w:val="bullet"/>
      <w:lvlText w:val=""/>
      <w:lvlJc w:val="left"/>
      <w:pPr>
        <w:tabs>
          <w:tab w:val="num" w:pos="2880"/>
        </w:tabs>
        <w:ind w:left="2880" w:hanging="360"/>
      </w:pPr>
      <w:rPr>
        <w:rFonts w:ascii="Symbol" w:hAnsi="Symbol" w:hint="default"/>
      </w:rPr>
    </w:lvl>
    <w:lvl w:ilvl="4" w:tplc="5D0039F2" w:tentative="1">
      <w:start w:val="1"/>
      <w:numFmt w:val="bullet"/>
      <w:lvlText w:val=""/>
      <w:lvlJc w:val="left"/>
      <w:pPr>
        <w:tabs>
          <w:tab w:val="num" w:pos="3600"/>
        </w:tabs>
        <w:ind w:left="3600" w:hanging="360"/>
      </w:pPr>
      <w:rPr>
        <w:rFonts w:ascii="Symbol" w:hAnsi="Symbol" w:hint="default"/>
      </w:rPr>
    </w:lvl>
    <w:lvl w:ilvl="5" w:tplc="89AAB820" w:tentative="1">
      <w:start w:val="1"/>
      <w:numFmt w:val="bullet"/>
      <w:lvlText w:val=""/>
      <w:lvlJc w:val="left"/>
      <w:pPr>
        <w:tabs>
          <w:tab w:val="num" w:pos="4320"/>
        </w:tabs>
        <w:ind w:left="4320" w:hanging="360"/>
      </w:pPr>
      <w:rPr>
        <w:rFonts w:ascii="Symbol" w:hAnsi="Symbol" w:hint="default"/>
      </w:rPr>
    </w:lvl>
    <w:lvl w:ilvl="6" w:tplc="4CE08636" w:tentative="1">
      <w:start w:val="1"/>
      <w:numFmt w:val="bullet"/>
      <w:lvlText w:val=""/>
      <w:lvlJc w:val="left"/>
      <w:pPr>
        <w:tabs>
          <w:tab w:val="num" w:pos="5040"/>
        </w:tabs>
        <w:ind w:left="5040" w:hanging="360"/>
      </w:pPr>
      <w:rPr>
        <w:rFonts w:ascii="Symbol" w:hAnsi="Symbol" w:hint="default"/>
      </w:rPr>
    </w:lvl>
    <w:lvl w:ilvl="7" w:tplc="5C7EB68E" w:tentative="1">
      <w:start w:val="1"/>
      <w:numFmt w:val="bullet"/>
      <w:lvlText w:val=""/>
      <w:lvlJc w:val="left"/>
      <w:pPr>
        <w:tabs>
          <w:tab w:val="num" w:pos="5760"/>
        </w:tabs>
        <w:ind w:left="5760" w:hanging="360"/>
      </w:pPr>
      <w:rPr>
        <w:rFonts w:ascii="Symbol" w:hAnsi="Symbol" w:hint="default"/>
      </w:rPr>
    </w:lvl>
    <w:lvl w:ilvl="8" w:tplc="F7425CF6" w:tentative="1">
      <w:start w:val="1"/>
      <w:numFmt w:val="bullet"/>
      <w:lvlText w:val=""/>
      <w:lvlJc w:val="left"/>
      <w:pPr>
        <w:tabs>
          <w:tab w:val="num" w:pos="6480"/>
        </w:tabs>
        <w:ind w:left="6480" w:hanging="360"/>
      </w:pPr>
      <w:rPr>
        <w:rFonts w:ascii="Symbol" w:hAnsi="Symbol" w:hint="default"/>
      </w:rPr>
    </w:lvl>
  </w:abstractNum>
  <w:abstractNum w:abstractNumId="40" w15:restartNumberingAfterBreak="0">
    <w:nsid w:val="79EC2C34"/>
    <w:multiLevelType w:val="hybridMultilevel"/>
    <w:tmpl w:val="87DA583C"/>
    <w:lvl w:ilvl="0" w:tplc="FFFFFFFF">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CC27F7D"/>
    <w:multiLevelType w:val="hybridMultilevel"/>
    <w:tmpl w:val="8986419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409620688">
    <w:abstractNumId w:val="9"/>
  </w:num>
  <w:num w:numId="2" w16cid:durableId="1345479877">
    <w:abstractNumId w:val="7"/>
  </w:num>
  <w:num w:numId="3" w16cid:durableId="677581142">
    <w:abstractNumId w:val="6"/>
  </w:num>
  <w:num w:numId="4" w16cid:durableId="1307272117">
    <w:abstractNumId w:val="5"/>
  </w:num>
  <w:num w:numId="5" w16cid:durableId="1509759463">
    <w:abstractNumId w:val="4"/>
  </w:num>
  <w:num w:numId="6" w16cid:durableId="1986544254">
    <w:abstractNumId w:val="3"/>
  </w:num>
  <w:num w:numId="7" w16cid:durableId="443229006">
    <w:abstractNumId w:val="2"/>
  </w:num>
  <w:num w:numId="8" w16cid:durableId="838891592">
    <w:abstractNumId w:val="1"/>
  </w:num>
  <w:num w:numId="9" w16cid:durableId="854729106">
    <w:abstractNumId w:val="0"/>
  </w:num>
  <w:num w:numId="10" w16cid:durableId="1679501827">
    <w:abstractNumId w:val="8"/>
  </w:num>
  <w:num w:numId="11" w16cid:durableId="1771049081">
    <w:abstractNumId w:val="8"/>
  </w:num>
  <w:num w:numId="12" w16cid:durableId="498468783">
    <w:abstractNumId w:val="37"/>
  </w:num>
  <w:num w:numId="13" w16cid:durableId="1777168618">
    <w:abstractNumId w:val="22"/>
  </w:num>
  <w:num w:numId="14" w16cid:durableId="1202014308">
    <w:abstractNumId w:val="32"/>
  </w:num>
  <w:num w:numId="15" w16cid:durableId="1831631888">
    <w:abstractNumId w:val="34"/>
  </w:num>
  <w:num w:numId="16" w16cid:durableId="764349945">
    <w:abstractNumId w:val="17"/>
  </w:num>
  <w:num w:numId="17" w16cid:durableId="915090365">
    <w:abstractNumId w:val="26"/>
  </w:num>
  <w:num w:numId="18" w16cid:durableId="1432777305">
    <w:abstractNumId w:val="20"/>
  </w:num>
  <w:num w:numId="19" w16cid:durableId="782267916">
    <w:abstractNumId w:val="41"/>
  </w:num>
  <w:num w:numId="20" w16cid:durableId="685400308">
    <w:abstractNumId w:val="25"/>
  </w:num>
  <w:num w:numId="21" w16cid:durableId="1342002989">
    <w:abstractNumId w:val="13"/>
  </w:num>
  <w:num w:numId="22" w16cid:durableId="1116872376">
    <w:abstractNumId w:val="18"/>
  </w:num>
  <w:num w:numId="23" w16cid:durableId="1510563953">
    <w:abstractNumId w:val="12"/>
  </w:num>
  <w:num w:numId="24" w16cid:durableId="1215965019">
    <w:abstractNumId w:val="14"/>
  </w:num>
  <w:num w:numId="25" w16cid:durableId="1195075427">
    <w:abstractNumId w:val="10"/>
  </w:num>
  <w:num w:numId="26" w16cid:durableId="1473911451">
    <w:abstractNumId w:val="27"/>
  </w:num>
  <w:num w:numId="27" w16cid:durableId="2144300662">
    <w:abstractNumId w:val="36"/>
  </w:num>
  <w:num w:numId="28" w16cid:durableId="1599949252">
    <w:abstractNumId w:val="23"/>
  </w:num>
  <w:num w:numId="29" w16cid:durableId="1009021170">
    <w:abstractNumId w:val="21"/>
  </w:num>
  <w:num w:numId="30" w16cid:durableId="2026519219">
    <w:abstractNumId w:val="11"/>
  </w:num>
  <w:num w:numId="31" w16cid:durableId="982541799">
    <w:abstractNumId w:val="28"/>
  </w:num>
  <w:num w:numId="32" w16cid:durableId="2129077798">
    <w:abstractNumId w:val="40"/>
  </w:num>
  <w:num w:numId="33" w16cid:durableId="214893059">
    <w:abstractNumId w:val="24"/>
  </w:num>
  <w:num w:numId="34" w16cid:durableId="549464379">
    <w:abstractNumId w:val="31"/>
  </w:num>
  <w:num w:numId="35" w16cid:durableId="196940492">
    <w:abstractNumId w:val="15"/>
  </w:num>
  <w:num w:numId="36" w16cid:durableId="1264653019">
    <w:abstractNumId w:val="16"/>
  </w:num>
  <w:num w:numId="37" w16cid:durableId="1177771444">
    <w:abstractNumId w:val="35"/>
  </w:num>
  <w:num w:numId="38" w16cid:durableId="1903103389">
    <w:abstractNumId w:val="30"/>
  </w:num>
  <w:num w:numId="39" w16cid:durableId="1156217909">
    <w:abstractNumId w:val="29"/>
  </w:num>
  <w:num w:numId="40" w16cid:durableId="983587523">
    <w:abstractNumId w:val="38"/>
  </w:num>
  <w:num w:numId="41" w16cid:durableId="1416779956">
    <w:abstractNumId w:val="39"/>
  </w:num>
  <w:num w:numId="42" w16cid:durableId="122043275">
    <w:abstractNumId w:val="33"/>
  </w:num>
  <w:num w:numId="43" w16cid:durableId="1647007655">
    <w:abstractNumId w:val="1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displayBackgroundShape/>
  <w:embedTrueTypeFonts/>
  <w:attachedTemplate r:id="rId1"/>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F73"/>
    <w:rsid w:val="000000A2"/>
    <w:rsid w:val="00003A05"/>
    <w:rsid w:val="00010E5F"/>
    <w:rsid w:val="00011C79"/>
    <w:rsid w:val="000138FA"/>
    <w:rsid w:val="00022222"/>
    <w:rsid w:val="00023115"/>
    <w:rsid w:val="00024336"/>
    <w:rsid w:val="00025CA6"/>
    <w:rsid w:val="00030A46"/>
    <w:rsid w:val="000316AF"/>
    <w:rsid w:val="00031D29"/>
    <w:rsid w:val="000371CB"/>
    <w:rsid w:val="00050B2C"/>
    <w:rsid w:val="000514E4"/>
    <w:rsid w:val="000532D0"/>
    <w:rsid w:val="000608BD"/>
    <w:rsid w:val="000608CC"/>
    <w:rsid w:val="000613E1"/>
    <w:rsid w:val="00063341"/>
    <w:rsid w:val="00063BA2"/>
    <w:rsid w:val="00064961"/>
    <w:rsid w:val="000709AB"/>
    <w:rsid w:val="00081916"/>
    <w:rsid w:val="00091C63"/>
    <w:rsid w:val="0009299E"/>
    <w:rsid w:val="000946D8"/>
    <w:rsid w:val="00094D1B"/>
    <w:rsid w:val="000A2369"/>
    <w:rsid w:val="000A37B8"/>
    <w:rsid w:val="000A57B4"/>
    <w:rsid w:val="000A6EB2"/>
    <w:rsid w:val="000A7416"/>
    <w:rsid w:val="000B1858"/>
    <w:rsid w:val="000B5E44"/>
    <w:rsid w:val="000B6DEF"/>
    <w:rsid w:val="000B798B"/>
    <w:rsid w:val="000B7B99"/>
    <w:rsid w:val="000C109F"/>
    <w:rsid w:val="000C2978"/>
    <w:rsid w:val="000C3DAF"/>
    <w:rsid w:val="000C5B8B"/>
    <w:rsid w:val="000C6F55"/>
    <w:rsid w:val="000D044D"/>
    <w:rsid w:val="000D201C"/>
    <w:rsid w:val="000E571F"/>
    <w:rsid w:val="001000A3"/>
    <w:rsid w:val="001062A6"/>
    <w:rsid w:val="00106A15"/>
    <w:rsid w:val="00107484"/>
    <w:rsid w:val="00110F70"/>
    <w:rsid w:val="0011137C"/>
    <w:rsid w:val="001158EF"/>
    <w:rsid w:val="00116A92"/>
    <w:rsid w:val="00117354"/>
    <w:rsid w:val="0012377C"/>
    <w:rsid w:val="00124AD6"/>
    <w:rsid w:val="00132B53"/>
    <w:rsid w:val="001335A4"/>
    <w:rsid w:val="0013492D"/>
    <w:rsid w:val="00135D21"/>
    <w:rsid w:val="00136DF2"/>
    <w:rsid w:val="001419EC"/>
    <w:rsid w:val="0014698B"/>
    <w:rsid w:val="0015050F"/>
    <w:rsid w:val="00153C3D"/>
    <w:rsid w:val="00160DF9"/>
    <w:rsid w:val="001619D0"/>
    <w:rsid w:val="00166061"/>
    <w:rsid w:val="00166292"/>
    <w:rsid w:val="00172E19"/>
    <w:rsid w:val="00181519"/>
    <w:rsid w:val="0018610B"/>
    <w:rsid w:val="0018782C"/>
    <w:rsid w:val="00190F33"/>
    <w:rsid w:val="001928F9"/>
    <w:rsid w:val="00192C43"/>
    <w:rsid w:val="0019600A"/>
    <w:rsid w:val="001979A0"/>
    <w:rsid w:val="00197B75"/>
    <w:rsid w:val="001A77EE"/>
    <w:rsid w:val="001C1E07"/>
    <w:rsid w:val="001D1B3E"/>
    <w:rsid w:val="001D2A02"/>
    <w:rsid w:val="001D544F"/>
    <w:rsid w:val="001D5761"/>
    <w:rsid w:val="001E0E27"/>
    <w:rsid w:val="001E6CAA"/>
    <w:rsid w:val="001F656C"/>
    <w:rsid w:val="001F781C"/>
    <w:rsid w:val="002020C3"/>
    <w:rsid w:val="00212A0E"/>
    <w:rsid w:val="00214C3E"/>
    <w:rsid w:val="00216B19"/>
    <w:rsid w:val="00223126"/>
    <w:rsid w:val="0022549C"/>
    <w:rsid w:val="002356B5"/>
    <w:rsid w:val="00235B1F"/>
    <w:rsid w:val="00236DB5"/>
    <w:rsid w:val="00247F59"/>
    <w:rsid w:val="00253DC1"/>
    <w:rsid w:val="002560DD"/>
    <w:rsid w:val="00261B66"/>
    <w:rsid w:val="002624EE"/>
    <w:rsid w:val="00271563"/>
    <w:rsid w:val="00287012"/>
    <w:rsid w:val="00291707"/>
    <w:rsid w:val="00293FBC"/>
    <w:rsid w:val="002A7416"/>
    <w:rsid w:val="002B1C56"/>
    <w:rsid w:val="002B7C5E"/>
    <w:rsid w:val="002C0373"/>
    <w:rsid w:val="002C2300"/>
    <w:rsid w:val="002C6840"/>
    <w:rsid w:val="002D130C"/>
    <w:rsid w:val="002E2B76"/>
    <w:rsid w:val="002E50F7"/>
    <w:rsid w:val="002E787F"/>
    <w:rsid w:val="002F0FCF"/>
    <w:rsid w:val="002F1A38"/>
    <w:rsid w:val="002F50A4"/>
    <w:rsid w:val="003035F0"/>
    <w:rsid w:val="003066D3"/>
    <w:rsid w:val="00311616"/>
    <w:rsid w:val="003124D4"/>
    <w:rsid w:val="00315B8A"/>
    <w:rsid w:val="003211BE"/>
    <w:rsid w:val="00323CDE"/>
    <w:rsid w:val="003305D6"/>
    <w:rsid w:val="00334828"/>
    <w:rsid w:val="003355F1"/>
    <w:rsid w:val="00340D1E"/>
    <w:rsid w:val="00342469"/>
    <w:rsid w:val="00345323"/>
    <w:rsid w:val="00352319"/>
    <w:rsid w:val="00356164"/>
    <w:rsid w:val="00366F73"/>
    <w:rsid w:val="003711E7"/>
    <w:rsid w:val="0037182C"/>
    <w:rsid w:val="003727FF"/>
    <w:rsid w:val="0038027E"/>
    <w:rsid w:val="00384BA3"/>
    <w:rsid w:val="00386F50"/>
    <w:rsid w:val="00392E07"/>
    <w:rsid w:val="003A03F0"/>
    <w:rsid w:val="003B034E"/>
    <w:rsid w:val="003D4A63"/>
    <w:rsid w:val="003D57F7"/>
    <w:rsid w:val="003D6542"/>
    <w:rsid w:val="003E0FA9"/>
    <w:rsid w:val="003E137F"/>
    <w:rsid w:val="003E1762"/>
    <w:rsid w:val="003E3251"/>
    <w:rsid w:val="003E3911"/>
    <w:rsid w:val="003F541F"/>
    <w:rsid w:val="003F5E7E"/>
    <w:rsid w:val="00401032"/>
    <w:rsid w:val="00405F4E"/>
    <w:rsid w:val="004077B9"/>
    <w:rsid w:val="00410E2A"/>
    <w:rsid w:val="004163E1"/>
    <w:rsid w:val="00417873"/>
    <w:rsid w:val="00417E05"/>
    <w:rsid w:val="00420C92"/>
    <w:rsid w:val="00425B17"/>
    <w:rsid w:val="004264DC"/>
    <w:rsid w:val="004342E0"/>
    <w:rsid w:val="00434805"/>
    <w:rsid w:val="00434AD2"/>
    <w:rsid w:val="004362B5"/>
    <w:rsid w:val="0044382D"/>
    <w:rsid w:val="00452684"/>
    <w:rsid w:val="00454A4E"/>
    <w:rsid w:val="0046094E"/>
    <w:rsid w:val="0046597D"/>
    <w:rsid w:val="00466CE6"/>
    <w:rsid w:val="00470EDD"/>
    <w:rsid w:val="004821EF"/>
    <w:rsid w:val="00485750"/>
    <w:rsid w:val="004935E0"/>
    <w:rsid w:val="00495AF4"/>
    <w:rsid w:val="00496025"/>
    <w:rsid w:val="004A206C"/>
    <w:rsid w:val="004A262E"/>
    <w:rsid w:val="004A31A9"/>
    <w:rsid w:val="004A700A"/>
    <w:rsid w:val="004C0C83"/>
    <w:rsid w:val="004C1425"/>
    <w:rsid w:val="004C1AF5"/>
    <w:rsid w:val="004D05B1"/>
    <w:rsid w:val="004D62B9"/>
    <w:rsid w:val="004E14A9"/>
    <w:rsid w:val="004E168C"/>
    <w:rsid w:val="004E1FE8"/>
    <w:rsid w:val="004E23DB"/>
    <w:rsid w:val="004F3B59"/>
    <w:rsid w:val="00505F9A"/>
    <w:rsid w:val="005070B1"/>
    <w:rsid w:val="00535F0F"/>
    <w:rsid w:val="00540738"/>
    <w:rsid w:val="00540F70"/>
    <w:rsid w:val="005423FB"/>
    <w:rsid w:val="0054403F"/>
    <w:rsid w:val="00544739"/>
    <w:rsid w:val="005468EC"/>
    <w:rsid w:val="00565B0B"/>
    <w:rsid w:val="0057267C"/>
    <w:rsid w:val="0057517E"/>
    <w:rsid w:val="005779C3"/>
    <w:rsid w:val="005830A8"/>
    <w:rsid w:val="005841CD"/>
    <w:rsid w:val="005845CB"/>
    <w:rsid w:val="00587159"/>
    <w:rsid w:val="0059267B"/>
    <w:rsid w:val="0059787B"/>
    <w:rsid w:val="005B0DA8"/>
    <w:rsid w:val="005B2F9E"/>
    <w:rsid w:val="005B7FC7"/>
    <w:rsid w:val="005E5957"/>
    <w:rsid w:val="005F4AEF"/>
    <w:rsid w:val="005F5490"/>
    <w:rsid w:val="005F78D4"/>
    <w:rsid w:val="006009CA"/>
    <w:rsid w:val="00603CD3"/>
    <w:rsid w:val="006041F5"/>
    <w:rsid w:val="00606695"/>
    <w:rsid w:val="00622F3F"/>
    <w:rsid w:val="006274B5"/>
    <w:rsid w:val="00627603"/>
    <w:rsid w:val="00637A8A"/>
    <w:rsid w:val="00642FD9"/>
    <w:rsid w:val="00643B63"/>
    <w:rsid w:val="0065517F"/>
    <w:rsid w:val="00657687"/>
    <w:rsid w:val="00664721"/>
    <w:rsid w:val="0066479F"/>
    <w:rsid w:val="00671B07"/>
    <w:rsid w:val="0067400D"/>
    <w:rsid w:val="006767A3"/>
    <w:rsid w:val="00676DF3"/>
    <w:rsid w:val="006814D3"/>
    <w:rsid w:val="00692A64"/>
    <w:rsid w:val="00697F9A"/>
    <w:rsid w:val="006C0A3A"/>
    <w:rsid w:val="006D0B61"/>
    <w:rsid w:val="006D1DE6"/>
    <w:rsid w:val="006D4D94"/>
    <w:rsid w:val="006D60E6"/>
    <w:rsid w:val="006E0766"/>
    <w:rsid w:val="006E74AF"/>
    <w:rsid w:val="006F441B"/>
    <w:rsid w:val="00707DE1"/>
    <w:rsid w:val="007115DC"/>
    <w:rsid w:val="00713FF6"/>
    <w:rsid w:val="007259D4"/>
    <w:rsid w:val="0073428D"/>
    <w:rsid w:val="00741FD8"/>
    <w:rsid w:val="007470A9"/>
    <w:rsid w:val="00754BBD"/>
    <w:rsid w:val="00767460"/>
    <w:rsid w:val="00773CC5"/>
    <w:rsid w:val="00785BA4"/>
    <w:rsid w:val="00790752"/>
    <w:rsid w:val="00796AB5"/>
    <w:rsid w:val="007B00A4"/>
    <w:rsid w:val="007B1070"/>
    <w:rsid w:val="007C1CCB"/>
    <w:rsid w:val="007C7A33"/>
    <w:rsid w:val="007D3CAB"/>
    <w:rsid w:val="007E1B03"/>
    <w:rsid w:val="007E3790"/>
    <w:rsid w:val="007E3950"/>
    <w:rsid w:val="007E68D2"/>
    <w:rsid w:val="007F0A87"/>
    <w:rsid w:val="007F50D4"/>
    <w:rsid w:val="007F52A8"/>
    <w:rsid w:val="008022D7"/>
    <w:rsid w:val="00814DC6"/>
    <w:rsid w:val="0082549D"/>
    <w:rsid w:val="008338CF"/>
    <w:rsid w:val="00833B4B"/>
    <w:rsid w:val="00835E3D"/>
    <w:rsid w:val="008461BC"/>
    <w:rsid w:val="00853736"/>
    <w:rsid w:val="00856969"/>
    <w:rsid w:val="00894A8A"/>
    <w:rsid w:val="008C146E"/>
    <w:rsid w:val="008E023E"/>
    <w:rsid w:val="008E19A7"/>
    <w:rsid w:val="008F2643"/>
    <w:rsid w:val="008F3473"/>
    <w:rsid w:val="0090011D"/>
    <w:rsid w:val="009004E9"/>
    <w:rsid w:val="009107CA"/>
    <w:rsid w:val="00914DEB"/>
    <w:rsid w:val="009170BE"/>
    <w:rsid w:val="00927300"/>
    <w:rsid w:val="00930D3B"/>
    <w:rsid w:val="00932736"/>
    <w:rsid w:val="00932C34"/>
    <w:rsid w:val="0094109B"/>
    <w:rsid w:val="00947CBB"/>
    <w:rsid w:val="009516D7"/>
    <w:rsid w:val="00957496"/>
    <w:rsid w:val="0096076F"/>
    <w:rsid w:val="009662E8"/>
    <w:rsid w:val="00971497"/>
    <w:rsid w:val="00971585"/>
    <w:rsid w:val="00981305"/>
    <w:rsid w:val="009847B0"/>
    <w:rsid w:val="00990D94"/>
    <w:rsid w:val="00991427"/>
    <w:rsid w:val="00992471"/>
    <w:rsid w:val="00995534"/>
    <w:rsid w:val="009A2643"/>
    <w:rsid w:val="009A29AB"/>
    <w:rsid w:val="009C5021"/>
    <w:rsid w:val="009C7D01"/>
    <w:rsid w:val="009E412E"/>
    <w:rsid w:val="009F0195"/>
    <w:rsid w:val="009F2B60"/>
    <w:rsid w:val="009F3EF5"/>
    <w:rsid w:val="009F5C7D"/>
    <w:rsid w:val="009F6967"/>
    <w:rsid w:val="009F6F1A"/>
    <w:rsid w:val="00A04CDC"/>
    <w:rsid w:val="00A15956"/>
    <w:rsid w:val="00A23544"/>
    <w:rsid w:val="00A2502F"/>
    <w:rsid w:val="00A3054C"/>
    <w:rsid w:val="00A368B6"/>
    <w:rsid w:val="00A457D4"/>
    <w:rsid w:val="00A45ABB"/>
    <w:rsid w:val="00A478C2"/>
    <w:rsid w:val="00A53D7D"/>
    <w:rsid w:val="00A546F5"/>
    <w:rsid w:val="00A55CBE"/>
    <w:rsid w:val="00A60268"/>
    <w:rsid w:val="00A63093"/>
    <w:rsid w:val="00A66E52"/>
    <w:rsid w:val="00A72EA4"/>
    <w:rsid w:val="00A75666"/>
    <w:rsid w:val="00A812C8"/>
    <w:rsid w:val="00A817CE"/>
    <w:rsid w:val="00A877A5"/>
    <w:rsid w:val="00A87A28"/>
    <w:rsid w:val="00A93140"/>
    <w:rsid w:val="00AA1734"/>
    <w:rsid w:val="00AA2623"/>
    <w:rsid w:val="00AA2F6E"/>
    <w:rsid w:val="00AA4006"/>
    <w:rsid w:val="00AA4F4F"/>
    <w:rsid w:val="00AA6B07"/>
    <w:rsid w:val="00AC2461"/>
    <w:rsid w:val="00AD2B36"/>
    <w:rsid w:val="00AD2DF4"/>
    <w:rsid w:val="00AD3D18"/>
    <w:rsid w:val="00AD4490"/>
    <w:rsid w:val="00AD51F7"/>
    <w:rsid w:val="00AD5FCD"/>
    <w:rsid w:val="00AF75A8"/>
    <w:rsid w:val="00B240DD"/>
    <w:rsid w:val="00B26A03"/>
    <w:rsid w:val="00B30075"/>
    <w:rsid w:val="00B3569B"/>
    <w:rsid w:val="00B360BC"/>
    <w:rsid w:val="00B37E0C"/>
    <w:rsid w:val="00B459D0"/>
    <w:rsid w:val="00B606E5"/>
    <w:rsid w:val="00B74968"/>
    <w:rsid w:val="00B75AF2"/>
    <w:rsid w:val="00BA2C1B"/>
    <w:rsid w:val="00BA4F7F"/>
    <w:rsid w:val="00BA664C"/>
    <w:rsid w:val="00BB3AB7"/>
    <w:rsid w:val="00BB546B"/>
    <w:rsid w:val="00BB72D3"/>
    <w:rsid w:val="00BC1EB4"/>
    <w:rsid w:val="00BC6C21"/>
    <w:rsid w:val="00BD113A"/>
    <w:rsid w:val="00BD1ED4"/>
    <w:rsid w:val="00BE1479"/>
    <w:rsid w:val="00BF0933"/>
    <w:rsid w:val="00BF5E2F"/>
    <w:rsid w:val="00BF5E41"/>
    <w:rsid w:val="00C00982"/>
    <w:rsid w:val="00C02EAD"/>
    <w:rsid w:val="00C04E37"/>
    <w:rsid w:val="00C110A2"/>
    <w:rsid w:val="00C171F4"/>
    <w:rsid w:val="00C23B53"/>
    <w:rsid w:val="00C25202"/>
    <w:rsid w:val="00C30A30"/>
    <w:rsid w:val="00C31E39"/>
    <w:rsid w:val="00C320B8"/>
    <w:rsid w:val="00C403C7"/>
    <w:rsid w:val="00C43DCB"/>
    <w:rsid w:val="00C44CDA"/>
    <w:rsid w:val="00C610EF"/>
    <w:rsid w:val="00C6524B"/>
    <w:rsid w:val="00C65400"/>
    <w:rsid w:val="00C679D4"/>
    <w:rsid w:val="00C7252F"/>
    <w:rsid w:val="00C76F66"/>
    <w:rsid w:val="00C81ED5"/>
    <w:rsid w:val="00C87159"/>
    <w:rsid w:val="00CA37EB"/>
    <w:rsid w:val="00CA4BBB"/>
    <w:rsid w:val="00CA6386"/>
    <w:rsid w:val="00CA6F61"/>
    <w:rsid w:val="00CB2064"/>
    <w:rsid w:val="00CB37F8"/>
    <w:rsid w:val="00CC7CFB"/>
    <w:rsid w:val="00CD3D1E"/>
    <w:rsid w:val="00CD5132"/>
    <w:rsid w:val="00CE5C4C"/>
    <w:rsid w:val="00CF385B"/>
    <w:rsid w:val="00D0038E"/>
    <w:rsid w:val="00D01409"/>
    <w:rsid w:val="00D10937"/>
    <w:rsid w:val="00D1130A"/>
    <w:rsid w:val="00D11836"/>
    <w:rsid w:val="00D11C9C"/>
    <w:rsid w:val="00D17605"/>
    <w:rsid w:val="00D25F9B"/>
    <w:rsid w:val="00D319C5"/>
    <w:rsid w:val="00D35FDA"/>
    <w:rsid w:val="00D41B84"/>
    <w:rsid w:val="00D42FEC"/>
    <w:rsid w:val="00D555D2"/>
    <w:rsid w:val="00D55E1A"/>
    <w:rsid w:val="00D5699F"/>
    <w:rsid w:val="00D61DFC"/>
    <w:rsid w:val="00D63AD6"/>
    <w:rsid w:val="00D733C8"/>
    <w:rsid w:val="00D73789"/>
    <w:rsid w:val="00D83F0C"/>
    <w:rsid w:val="00D91C3B"/>
    <w:rsid w:val="00D97DBA"/>
    <w:rsid w:val="00D97EE0"/>
    <w:rsid w:val="00DA18B1"/>
    <w:rsid w:val="00DA20B8"/>
    <w:rsid w:val="00DA5037"/>
    <w:rsid w:val="00DA6480"/>
    <w:rsid w:val="00DA7C8F"/>
    <w:rsid w:val="00DB2EB0"/>
    <w:rsid w:val="00DB32B2"/>
    <w:rsid w:val="00DB6E90"/>
    <w:rsid w:val="00DC480E"/>
    <w:rsid w:val="00DC6288"/>
    <w:rsid w:val="00DD7D9D"/>
    <w:rsid w:val="00DE1E45"/>
    <w:rsid w:val="00DF2E12"/>
    <w:rsid w:val="00E02DE5"/>
    <w:rsid w:val="00E220EA"/>
    <w:rsid w:val="00E2231D"/>
    <w:rsid w:val="00E22E2D"/>
    <w:rsid w:val="00E368C3"/>
    <w:rsid w:val="00E41E20"/>
    <w:rsid w:val="00E4317D"/>
    <w:rsid w:val="00E50461"/>
    <w:rsid w:val="00E54417"/>
    <w:rsid w:val="00E55D30"/>
    <w:rsid w:val="00E60EEA"/>
    <w:rsid w:val="00E615B3"/>
    <w:rsid w:val="00E621A2"/>
    <w:rsid w:val="00E67907"/>
    <w:rsid w:val="00E70D63"/>
    <w:rsid w:val="00E71B52"/>
    <w:rsid w:val="00EB0C87"/>
    <w:rsid w:val="00EB42E6"/>
    <w:rsid w:val="00ED0867"/>
    <w:rsid w:val="00EE3815"/>
    <w:rsid w:val="00EF440E"/>
    <w:rsid w:val="00EF4C04"/>
    <w:rsid w:val="00EF572C"/>
    <w:rsid w:val="00F0151C"/>
    <w:rsid w:val="00F024C2"/>
    <w:rsid w:val="00F108E7"/>
    <w:rsid w:val="00F10A93"/>
    <w:rsid w:val="00F1297F"/>
    <w:rsid w:val="00F12D5B"/>
    <w:rsid w:val="00F1482F"/>
    <w:rsid w:val="00F20C22"/>
    <w:rsid w:val="00F25C24"/>
    <w:rsid w:val="00F324FD"/>
    <w:rsid w:val="00F371CE"/>
    <w:rsid w:val="00F40643"/>
    <w:rsid w:val="00F65C05"/>
    <w:rsid w:val="00F768B7"/>
    <w:rsid w:val="00F778B2"/>
    <w:rsid w:val="00F86709"/>
    <w:rsid w:val="00F90404"/>
    <w:rsid w:val="00F95857"/>
    <w:rsid w:val="00FA1C5E"/>
    <w:rsid w:val="00FB3512"/>
    <w:rsid w:val="00FB5C27"/>
    <w:rsid w:val="00FB69DB"/>
    <w:rsid w:val="00FC1553"/>
    <w:rsid w:val="00FC28F7"/>
    <w:rsid w:val="00FE0299"/>
    <w:rsid w:val="00FE05C5"/>
    <w:rsid w:val="00FE170F"/>
    <w:rsid w:val="00FE25A7"/>
    <w:rsid w:val="00FF0737"/>
    <w:rsid w:val="00FF0C04"/>
    <w:rsid w:val="00FF0D94"/>
    <w:rsid w:val="00FF4CA0"/>
    <w:rsid w:val="00FF6D50"/>
    <w:rsid w:val="02470D76"/>
    <w:rsid w:val="0F852D54"/>
    <w:rsid w:val="13FCC345"/>
    <w:rsid w:val="1F07231A"/>
    <w:rsid w:val="2015359B"/>
    <w:rsid w:val="2BB2ABDA"/>
    <w:rsid w:val="437AC8C7"/>
    <w:rsid w:val="4DE669DE"/>
    <w:rsid w:val="4FC19414"/>
    <w:rsid w:val="52750A93"/>
    <w:rsid w:val="5E062989"/>
    <w:rsid w:val="73AADAF6"/>
    <w:rsid w:val="7D4CD5D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A01CF0"/>
  <w15:chartTrackingRefBased/>
  <w15:docId w15:val="{70A91FAA-130A-4808-84D8-679B523CC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heme="minorHAnsi" w:hAnsi="Verdana" w:cstheme="majorBidi"/>
        <w:sz w:val="24"/>
        <w:szCs w:val="24"/>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19" w:unhideWhenUsed="1" w:qFormat="1"/>
    <w:lsdException w:name="heading 8" w:semiHidden="1" w:uiPriority="19" w:unhideWhenUsed="1" w:qFormat="1"/>
    <w:lsdException w:name="heading 9" w:semiHidden="1" w:uiPriority="19" w:unhideWhenUsed="1" w:qFormat="1"/>
    <w:lsdException w:name="index 1" w:semiHidden="1" w:uiPriority="8" w:unhideWhenUsed="1" w:qFormat="1"/>
    <w:lsdException w:name="index 2" w:semiHidden="1" w:uiPriority="8" w:unhideWhenUsed="1" w:qFormat="1"/>
    <w:lsdException w:name="index 3" w:semiHidden="1" w:uiPriority="8" w:unhideWhenUsed="1" w:qFormat="1"/>
    <w:lsdException w:name="index 4" w:semiHidden="1" w:uiPriority="8"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semiHidden="1" w:uiPriority="14" w:unhideWhenUsed="1" w:qFormat="1"/>
    <w:lsdException w:name="toc 2" w:semiHidden="1" w:uiPriority="14" w:unhideWhenUsed="1" w:qFormat="1"/>
    <w:lsdException w:name="toc 3" w:semiHidden="1" w:uiPriority="6"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7" w:unhideWhenUsed="1" w:qFormat="1"/>
    <w:lsdException w:name="caption" w:semiHidden="1" w:uiPriority="1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9" w:unhideWhenUsed="1" w:qFormat="1"/>
    <w:lsdException w:name="List" w:semiHidden="1" w:unhideWhenUsed="1"/>
    <w:lsdException w:name="List Bullet" w:semiHidden="1" w:unhideWhenUsed="1"/>
    <w:lsdException w:name="List Number" w:semiHidden="1" w:uiPriority="6"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49"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Strong" w:uiPriority="12" w:qFormat="1"/>
    <w:lsdException w:name="Emphasis" w:uiPriority="1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2"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12" w:qFormat="1"/>
    <w:lsdException w:name="Intense Quote" w:uiPriority="4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49" w:qFormat="1"/>
    <w:lsdException w:name="Intense Emphasis" w:uiPriority="49" w:qFormat="1"/>
    <w:lsdException w:name="Subtle Reference" w:uiPriority="49" w:qFormat="1"/>
    <w:lsdException w:name="Intense Reference" w:uiPriority="49" w:qFormat="1"/>
    <w:lsdException w:name="Book Title" w:semiHidden="1" w:uiPriority="33" w:qFormat="1"/>
    <w:lsdException w:name="Bibliography" w:semiHidden="1" w:uiPriority="37" w:unhideWhenUsed="1"/>
    <w:lsdException w:name="TOC Heading" w:semiHidden="1" w:uiPriority="5"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aliases w:val="Standaard-Acc-(gewone-alinea)"/>
    <w:uiPriority w:val="1"/>
    <w:qFormat/>
    <w:rsid w:val="004A262E"/>
    <w:pPr>
      <w:spacing w:after="220"/>
    </w:pPr>
    <w:rPr>
      <w:sz w:val="22"/>
    </w:rPr>
  </w:style>
  <w:style w:type="paragraph" w:styleId="Kop1">
    <w:name w:val="heading 1"/>
    <w:aliases w:val="Kop-1-Acc"/>
    <w:basedOn w:val="Standaard"/>
    <w:next w:val="Standaard"/>
    <w:link w:val="Kop1Char"/>
    <w:qFormat/>
    <w:rsid w:val="009F6967"/>
    <w:pPr>
      <w:keepNext/>
      <w:keepLines/>
      <w:spacing w:before="440"/>
      <w:outlineLvl w:val="0"/>
    </w:pPr>
    <w:rPr>
      <w:rFonts w:asciiTheme="majorHAnsi" w:eastAsiaTheme="majorEastAsia" w:hAnsiTheme="majorHAnsi"/>
      <w:color w:val="4868EE"/>
      <w:sz w:val="34"/>
      <w:szCs w:val="32"/>
    </w:rPr>
  </w:style>
  <w:style w:type="paragraph" w:styleId="Kop2">
    <w:name w:val="heading 2"/>
    <w:aliases w:val="Kop-2-Acc"/>
    <w:basedOn w:val="Standaard"/>
    <w:next w:val="Standaard"/>
    <w:link w:val="Kop2Char"/>
    <w:unhideWhenUsed/>
    <w:qFormat/>
    <w:rsid w:val="009F6967"/>
    <w:pPr>
      <w:keepNext/>
      <w:keepLines/>
      <w:spacing w:before="360" w:after="120"/>
      <w:outlineLvl w:val="1"/>
    </w:pPr>
    <w:rPr>
      <w:rFonts w:asciiTheme="majorHAnsi" w:eastAsiaTheme="majorEastAsia" w:hAnsiTheme="majorHAnsi"/>
      <w:color w:val="4868EE"/>
      <w:sz w:val="28"/>
      <w:szCs w:val="26"/>
    </w:rPr>
  </w:style>
  <w:style w:type="paragraph" w:styleId="Kop3">
    <w:name w:val="heading 3"/>
    <w:aliases w:val="Kop-3-Acc"/>
    <w:basedOn w:val="Standaard"/>
    <w:next w:val="Standaard"/>
    <w:link w:val="Kop3Char"/>
    <w:unhideWhenUsed/>
    <w:qFormat/>
    <w:rsid w:val="009F6967"/>
    <w:pPr>
      <w:keepNext/>
      <w:keepLines/>
      <w:spacing w:before="240" w:after="80"/>
      <w:outlineLvl w:val="2"/>
    </w:pPr>
    <w:rPr>
      <w:rFonts w:asciiTheme="majorHAnsi" w:eastAsiaTheme="majorEastAsia" w:hAnsiTheme="majorHAnsi"/>
      <w:color w:val="4868EE"/>
      <w:sz w:val="24"/>
    </w:rPr>
  </w:style>
  <w:style w:type="paragraph" w:styleId="Kop4">
    <w:name w:val="heading 4"/>
    <w:aliases w:val="Kop-4-Acc"/>
    <w:basedOn w:val="Standaard"/>
    <w:next w:val="Standaard"/>
    <w:link w:val="Kop4Char"/>
    <w:unhideWhenUsed/>
    <w:qFormat/>
    <w:rsid w:val="009F6967"/>
    <w:pPr>
      <w:keepNext/>
      <w:keepLines/>
      <w:spacing w:before="120" w:after="0"/>
      <w:outlineLvl w:val="3"/>
    </w:pPr>
    <w:rPr>
      <w:rFonts w:asciiTheme="majorHAnsi" w:eastAsiaTheme="majorEastAsia" w:hAnsiTheme="majorHAnsi"/>
      <w:b/>
      <w:iCs/>
      <w:color w:val="4868EE"/>
    </w:rPr>
  </w:style>
  <w:style w:type="paragraph" w:styleId="Kop5">
    <w:name w:val="heading 5"/>
    <w:aliases w:val="Kop-5-Acc"/>
    <w:basedOn w:val="Standaard"/>
    <w:next w:val="Standaard"/>
    <w:link w:val="Kop5Char"/>
    <w:unhideWhenUsed/>
    <w:qFormat/>
    <w:rsid w:val="009F6967"/>
    <w:pPr>
      <w:keepNext/>
      <w:keepLines/>
      <w:spacing w:before="120" w:after="0"/>
      <w:outlineLvl w:val="4"/>
    </w:pPr>
    <w:rPr>
      <w:rFonts w:asciiTheme="majorHAnsi" w:eastAsiaTheme="majorEastAsia" w:hAnsiTheme="majorHAnsi"/>
      <w:color w:val="4868EE"/>
    </w:rPr>
  </w:style>
  <w:style w:type="paragraph" w:styleId="Kop6">
    <w:name w:val="heading 6"/>
    <w:aliases w:val="Kop-6-Acc"/>
    <w:basedOn w:val="Standaard"/>
    <w:next w:val="Standaard"/>
    <w:link w:val="Kop6Char"/>
    <w:unhideWhenUsed/>
    <w:qFormat/>
    <w:rsid w:val="005841CD"/>
    <w:pPr>
      <w:keepNext/>
      <w:keepLines/>
      <w:spacing w:before="120" w:after="0"/>
      <w:outlineLvl w:val="5"/>
    </w:pPr>
    <w:rPr>
      <w:rFonts w:asciiTheme="majorHAnsi" w:eastAsiaTheme="majorEastAsia" w:hAnsiTheme="majorHAnsi"/>
      <w:color w:val="000000" w:themeColor="text1"/>
    </w:rPr>
  </w:style>
  <w:style w:type="paragraph" w:styleId="Kop7">
    <w:name w:val="heading 7"/>
    <w:aliases w:val="Kop 7-niet gebruiken,PDF gaat maar tot 6"/>
    <w:basedOn w:val="Standaard"/>
    <w:next w:val="Standaard"/>
    <w:link w:val="Kop7Char"/>
    <w:uiPriority w:val="19"/>
    <w:semiHidden/>
    <w:qFormat/>
    <w:rsid w:val="00C76F66"/>
    <w:pPr>
      <w:keepNext/>
      <w:keepLines/>
      <w:spacing w:before="40" w:after="0"/>
      <w:outlineLvl w:val="6"/>
    </w:pPr>
    <w:rPr>
      <w:rFonts w:eastAsiaTheme="majorEastAsia"/>
    </w:rPr>
  </w:style>
  <w:style w:type="paragraph" w:styleId="Kop8">
    <w:name w:val="heading 8"/>
    <w:aliases w:val="Kop 8-niet gebruiken-PDF gaat maar tot 6"/>
    <w:basedOn w:val="Standaard"/>
    <w:next w:val="Standaard"/>
    <w:link w:val="Kop8Char"/>
    <w:uiPriority w:val="19"/>
    <w:semiHidden/>
    <w:qFormat/>
    <w:rsid w:val="00C76F66"/>
    <w:pPr>
      <w:keepNext/>
      <w:keepLines/>
      <w:spacing w:after="0"/>
      <w:outlineLvl w:val="7"/>
    </w:pPr>
    <w:rPr>
      <w:rFonts w:eastAsiaTheme="majorEastAsia"/>
      <w:i/>
      <w:iCs/>
    </w:rPr>
  </w:style>
  <w:style w:type="paragraph" w:styleId="Kop9">
    <w:name w:val="heading 9"/>
    <w:aliases w:val="Kop 9-niet gebruiken PDF gaat maar tot 6"/>
    <w:basedOn w:val="Standaard"/>
    <w:next w:val="Standaard"/>
    <w:link w:val="Kop9Char"/>
    <w:uiPriority w:val="19"/>
    <w:semiHidden/>
    <w:qFormat/>
    <w:rsid w:val="00C76F66"/>
    <w:pPr>
      <w:keepNext/>
      <w:keepLines/>
      <w:spacing w:after="0"/>
      <w:outlineLvl w:val="8"/>
    </w:pPr>
    <w:rPr>
      <w:rFonts w:eastAsiaTheme="majorEastAsia"/>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Adresenvelop">
    <w:name w:val="envelope address"/>
    <w:basedOn w:val="Standaard"/>
    <w:uiPriority w:val="99"/>
    <w:semiHidden/>
    <w:unhideWhenUsed/>
    <w:rsid w:val="004D62B9"/>
    <w:pPr>
      <w:framePr w:w="7920" w:h="1980" w:hRule="exact" w:hSpace="141" w:wrap="auto" w:hAnchor="page" w:xAlign="center" w:yAlign="bottom"/>
      <w:spacing w:after="0" w:line="240" w:lineRule="auto"/>
      <w:ind w:left="2880"/>
    </w:pPr>
    <w:rPr>
      <w:rFonts w:asciiTheme="majorHAnsi" w:eastAsiaTheme="majorEastAsia" w:hAnsiTheme="majorHAnsi"/>
    </w:rPr>
  </w:style>
  <w:style w:type="paragraph" w:styleId="Geenafstand">
    <w:name w:val="No Spacing"/>
    <w:aliases w:val="Geen afstand-Acc"/>
    <w:next w:val="Standaard"/>
    <w:uiPriority w:val="2"/>
    <w:qFormat/>
    <w:rsid w:val="00C76F66"/>
    <w:pPr>
      <w:spacing w:after="0" w:line="240" w:lineRule="auto"/>
    </w:pPr>
    <w:rPr>
      <w:sz w:val="22"/>
    </w:rPr>
  </w:style>
  <w:style w:type="paragraph" w:styleId="Bijschrift">
    <w:name w:val="caption"/>
    <w:aliases w:val="Bijschrift-Acc"/>
    <w:basedOn w:val="Standaard"/>
    <w:next w:val="Standaard"/>
    <w:uiPriority w:val="11"/>
    <w:qFormat/>
    <w:rsid w:val="00C76F66"/>
    <w:pPr>
      <w:spacing w:before="120" w:after="320" w:line="240" w:lineRule="auto"/>
    </w:pPr>
    <w:rPr>
      <w:iCs/>
      <w:color w:val="000000" w:themeColor="text1"/>
      <w:sz w:val="20"/>
      <w:szCs w:val="18"/>
    </w:rPr>
  </w:style>
  <w:style w:type="paragraph" w:styleId="Bronvermelding">
    <w:name w:val="table of authorities"/>
    <w:basedOn w:val="Standaard"/>
    <w:next w:val="Standaard"/>
    <w:uiPriority w:val="99"/>
    <w:semiHidden/>
    <w:unhideWhenUsed/>
    <w:rsid w:val="004D62B9"/>
    <w:pPr>
      <w:spacing w:after="0"/>
      <w:ind w:left="220" w:hanging="220"/>
    </w:pPr>
  </w:style>
  <w:style w:type="paragraph" w:styleId="Citaat">
    <w:name w:val="Quote"/>
    <w:basedOn w:val="Standaard"/>
    <w:next w:val="Standaard"/>
    <w:link w:val="CitaatChar"/>
    <w:uiPriority w:val="12"/>
    <w:qFormat/>
    <w:rsid w:val="009F6967"/>
    <w:pPr>
      <w:spacing w:before="160"/>
      <w:jc w:val="center"/>
    </w:pPr>
    <w:rPr>
      <w:i/>
      <w:iCs/>
      <w:color w:val="4868EE"/>
    </w:rPr>
  </w:style>
  <w:style w:type="character" w:customStyle="1" w:styleId="CitaatChar">
    <w:name w:val="Citaat Char"/>
    <w:basedOn w:val="Standaardalinea-lettertype"/>
    <w:link w:val="Citaat"/>
    <w:uiPriority w:val="12"/>
    <w:rsid w:val="009F6967"/>
    <w:rPr>
      <w:i/>
      <w:iCs/>
      <w:color w:val="4868EE"/>
      <w:sz w:val="22"/>
    </w:rPr>
  </w:style>
  <w:style w:type="character" w:styleId="Eindnootmarkering">
    <w:name w:val="endnote reference"/>
    <w:basedOn w:val="Standaardalinea-lettertype"/>
    <w:uiPriority w:val="99"/>
    <w:semiHidden/>
    <w:unhideWhenUsed/>
    <w:rsid w:val="004D62B9"/>
    <w:rPr>
      <w:vertAlign w:val="superscript"/>
    </w:rPr>
  </w:style>
  <w:style w:type="paragraph" w:styleId="Eindnoottekst">
    <w:name w:val="endnote text"/>
    <w:basedOn w:val="Standaard"/>
    <w:link w:val="EindnoottekstChar"/>
    <w:uiPriority w:val="99"/>
    <w:semiHidden/>
    <w:unhideWhenUsed/>
    <w:rsid w:val="004D62B9"/>
    <w:pPr>
      <w:spacing w:after="0" w:line="240" w:lineRule="auto"/>
    </w:pPr>
    <w:rPr>
      <w:sz w:val="20"/>
      <w:szCs w:val="20"/>
    </w:rPr>
  </w:style>
  <w:style w:type="character" w:customStyle="1" w:styleId="EindnoottekstChar">
    <w:name w:val="Eindnoottekst Char"/>
    <w:basedOn w:val="Standaardalinea-lettertype"/>
    <w:link w:val="Eindnoottekst"/>
    <w:uiPriority w:val="99"/>
    <w:semiHidden/>
    <w:rsid w:val="004D62B9"/>
    <w:rPr>
      <w:sz w:val="20"/>
      <w:szCs w:val="20"/>
    </w:rPr>
  </w:style>
  <w:style w:type="paragraph" w:styleId="E-mailhandtekening">
    <w:name w:val="E-mail Signature"/>
    <w:basedOn w:val="Standaard"/>
    <w:link w:val="E-mailhandtekeningChar"/>
    <w:uiPriority w:val="99"/>
    <w:semiHidden/>
    <w:unhideWhenUsed/>
    <w:rsid w:val="004D62B9"/>
    <w:pPr>
      <w:spacing w:after="0" w:line="240" w:lineRule="auto"/>
    </w:pPr>
  </w:style>
  <w:style w:type="character" w:customStyle="1" w:styleId="E-mailhandtekeningChar">
    <w:name w:val="E-mailhandtekening Char"/>
    <w:basedOn w:val="Standaardalinea-lettertype"/>
    <w:link w:val="E-mailhandtekening"/>
    <w:uiPriority w:val="99"/>
    <w:semiHidden/>
    <w:rsid w:val="004D62B9"/>
  </w:style>
  <w:style w:type="character" w:customStyle="1" w:styleId="Kop1Char">
    <w:name w:val="Kop 1 Char"/>
    <w:aliases w:val="Kop-1-Acc Char"/>
    <w:basedOn w:val="Standaardalinea-lettertype"/>
    <w:link w:val="Kop1"/>
    <w:rsid w:val="009F6967"/>
    <w:rPr>
      <w:rFonts w:asciiTheme="majorHAnsi" w:eastAsiaTheme="majorEastAsia" w:hAnsiTheme="majorHAnsi"/>
      <w:color w:val="4868EE"/>
      <w:sz w:val="34"/>
      <w:szCs w:val="32"/>
    </w:rPr>
  </w:style>
  <w:style w:type="character" w:customStyle="1" w:styleId="Kop2Char">
    <w:name w:val="Kop 2 Char"/>
    <w:aliases w:val="Kop-2-Acc Char"/>
    <w:basedOn w:val="Standaardalinea-lettertype"/>
    <w:link w:val="Kop2"/>
    <w:rsid w:val="009F6967"/>
    <w:rPr>
      <w:rFonts w:asciiTheme="majorHAnsi" w:eastAsiaTheme="majorEastAsia" w:hAnsiTheme="majorHAnsi"/>
      <w:color w:val="4868EE"/>
      <w:sz w:val="28"/>
      <w:szCs w:val="26"/>
    </w:rPr>
  </w:style>
  <w:style w:type="character" w:customStyle="1" w:styleId="Kop3Char">
    <w:name w:val="Kop 3 Char"/>
    <w:aliases w:val="Kop-3-Acc Char"/>
    <w:basedOn w:val="Standaardalinea-lettertype"/>
    <w:link w:val="Kop3"/>
    <w:rsid w:val="009F6967"/>
    <w:rPr>
      <w:rFonts w:asciiTheme="majorHAnsi" w:eastAsiaTheme="majorEastAsia" w:hAnsiTheme="majorHAnsi"/>
      <w:color w:val="4868EE"/>
    </w:rPr>
  </w:style>
  <w:style w:type="paragraph" w:styleId="HTML-voorafopgemaakt">
    <w:name w:val="HTML Preformatted"/>
    <w:basedOn w:val="Standaard"/>
    <w:link w:val="HTML-voorafopgemaaktChar"/>
    <w:uiPriority w:val="99"/>
    <w:semiHidden/>
    <w:unhideWhenUsed/>
    <w:rsid w:val="004D62B9"/>
    <w:pPr>
      <w:spacing w:after="0" w:line="240" w:lineRule="auto"/>
    </w:pPr>
    <w:rPr>
      <w:rFonts w:ascii="Consolas" w:hAnsi="Consolas"/>
      <w:sz w:val="20"/>
      <w:szCs w:val="20"/>
    </w:rPr>
  </w:style>
  <w:style w:type="character" w:customStyle="1" w:styleId="HTML-voorafopgemaaktChar">
    <w:name w:val="HTML - vooraf opgemaakt Char"/>
    <w:basedOn w:val="Standaardalinea-lettertype"/>
    <w:link w:val="HTML-voorafopgemaakt"/>
    <w:uiPriority w:val="99"/>
    <w:semiHidden/>
    <w:rsid w:val="004D62B9"/>
    <w:rPr>
      <w:rFonts w:ascii="Consolas" w:hAnsi="Consolas"/>
      <w:sz w:val="20"/>
      <w:szCs w:val="20"/>
    </w:rPr>
  </w:style>
  <w:style w:type="character" w:styleId="Hyperlink">
    <w:name w:val="Hyperlink"/>
    <w:basedOn w:val="Standaardalinea-lettertype"/>
    <w:uiPriority w:val="17"/>
    <w:unhideWhenUsed/>
    <w:rsid w:val="009F6967"/>
    <w:rPr>
      <w:color w:val="4868EE"/>
      <w:u w:val="single"/>
    </w:rPr>
  </w:style>
  <w:style w:type="paragraph" w:styleId="Index1">
    <w:name w:val="index 1"/>
    <w:aliases w:val="Index 1-Acc-achterin-document"/>
    <w:basedOn w:val="Standaard"/>
    <w:next w:val="Standaard"/>
    <w:uiPriority w:val="8"/>
    <w:semiHidden/>
    <w:unhideWhenUsed/>
    <w:qFormat/>
    <w:rsid w:val="00C76F66"/>
    <w:pPr>
      <w:spacing w:after="0" w:line="240" w:lineRule="auto"/>
      <w:ind w:left="220" w:hanging="220"/>
    </w:pPr>
  </w:style>
  <w:style w:type="paragraph" w:styleId="Index2">
    <w:name w:val="index 2"/>
    <w:aliases w:val="Index 2-Acc"/>
    <w:basedOn w:val="Standaard"/>
    <w:next w:val="Standaard"/>
    <w:uiPriority w:val="8"/>
    <w:semiHidden/>
    <w:unhideWhenUsed/>
    <w:qFormat/>
    <w:rsid w:val="00C76F66"/>
    <w:pPr>
      <w:spacing w:after="0" w:line="240" w:lineRule="auto"/>
      <w:ind w:left="561" w:hanging="221"/>
    </w:pPr>
  </w:style>
  <w:style w:type="paragraph" w:styleId="Index3">
    <w:name w:val="index 3"/>
    <w:aliases w:val="Index 3-Acc"/>
    <w:basedOn w:val="Standaard"/>
    <w:next w:val="Standaard"/>
    <w:uiPriority w:val="8"/>
    <w:semiHidden/>
    <w:unhideWhenUsed/>
    <w:qFormat/>
    <w:rsid w:val="00C76F66"/>
    <w:pPr>
      <w:spacing w:after="0" w:line="240" w:lineRule="auto"/>
      <w:ind w:left="901" w:hanging="221"/>
    </w:pPr>
  </w:style>
  <w:style w:type="paragraph" w:styleId="Index4">
    <w:name w:val="index 4"/>
    <w:aliases w:val="Index 4-Acc"/>
    <w:basedOn w:val="Standaard"/>
    <w:next w:val="Standaard"/>
    <w:uiPriority w:val="8"/>
    <w:semiHidden/>
    <w:unhideWhenUsed/>
    <w:qFormat/>
    <w:rsid w:val="00C76F66"/>
    <w:pPr>
      <w:spacing w:after="0" w:line="240" w:lineRule="auto"/>
      <w:ind w:left="1242" w:hanging="221"/>
    </w:pPr>
  </w:style>
  <w:style w:type="paragraph" w:styleId="Index5">
    <w:name w:val="index 5"/>
    <w:basedOn w:val="Standaard"/>
    <w:next w:val="Standaard"/>
    <w:uiPriority w:val="99"/>
    <w:semiHidden/>
    <w:unhideWhenUsed/>
    <w:qFormat/>
    <w:rsid w:val="00C76F66"/>
    <w:pPr>
      <w:spacing w:after="0" w:line="240" w:lineRule="auto"/>
      <w:ind w:left="1582" w:hanging="221"/>
    </w:pPr>
  </w:style>
  <w:style w:type="paragraph" w:styleId="Index6">
    <w:name w:val="index 6"/>
    <w:basedOn w:val="Standaard"/>
    <w:next w:val="Standaard"/>
    <w:uiPriority w:val="99"/>
    <w:semiHidden/>
    <w:unhideWhenUsed/>
    <w:qFormat/>
    <w:rsid w:val="00C76F66"/>
    <w:pPr>
      <w:spacing w:after="0" w:line="240" w:lineRule="auto"/>
      <w:ind w:left="1922" w:hanging="221"/>
    </w:pPr>
  </w:style>
  <w:style w:type="paragraph" w:styleId="Index7">
    <w:name w:val="index 7"/>
    <w:basedOn w:val="Standaard"/>
    <w:next w:val="Standaard"/>
    <w:uiPriority w:val="99"/>
    <w:semiHidden/>
    <w:unhideWhenUsed/>
    <w:qFormat/>
    <w:rsid w:val="00C76F66"/>
    <w:pPr>
      <w:spacing w:after="0" w:line="240" w:lineRule="auto"/>
      <w:ind w:left="2262" w:hanging="221"/>
    </w:pPr>
  </w:style>
  <w:style w:type="paragraph" w:styleId="Index8">
    <w:name w:val="index 8"/>
    <w:basedOn w:val="Standaard"/>
    <w:next w:val="Standaard"/>
    <w:uiPriority w:val="99"/>
    <w:semiHidden/>
    <w:unhideWhenUsed/>
    <w:qFormat/>
    <w:rsid w:val="00C76F66"/>
    <w:pPr>
      <w:spacing w:after="0" w:line="240" w:lineRule="auto"/>
      <w:ind w:left="2602" w:hanging="221"/>
    </w:pPr>
  </w:style>
  <w:style w:type="paragraph" w:styleId="Index9">
    <w:name w:val="index 9"/>
    <w:basedOn w:val="Standaard"/>
    <w:next w:val="Standaard"/>
    <w:uiPriority w:val="99"/>
    <w:semiHidden/>
    <w:unhideWhenUsed/>
    <w:qFormat/>
    <w:rsid w:val="00C76F66"/>
    <w:pPr>
      <w:spacing w:after="0" w:line="240" w:lineRule="auto"/>
      <w:ind w:left="2943" w:hanging="221"/>
    </w:pPr>
  </w:style>
  <w:style w:type="paragraph" w:styleId="Indexkop">
    <w:name w:val="index heading"/>
    <w:basedOn w:val="Standaard"/>
    <w:next w:val="Index1"/>
    <w:uiPriority w:val="7"/>
    <w:semiHidden/>
    <w:qFormat/>
    <w:rsid w:val="00107484"/>
    <w:pPr>
      <w:keepNext/>
      <w:keepLines/>
      <w:spacing w:before="440"/>
    </w:pPr>
    <w:rPr>
      <w:rFonts w:asciiTheme="majorHAnsi" w:eastAsiaTheme="majorEastAsia" w:hAnsiTheme="majorHAnsi"/>
      <w:bCs/>
      <w:color w:val="4868EE"/>
      <w:sz w:val="34"/>
    </w:rPr>
  </w:style>
  <w:style w:type="paragraph" w:styleId="Inhopg1">
    <w:name w:val="toc 1"/>
    <w:aliases w:val="Inhopg 1-Acc-voorin-document"/>
    <w:basedOn w:val="Standaard"/>
    <w:next w:val="Standaard"/>
    <w:uiPriority w:val="14"/>
    <w:semiHidden/>
    <w:unhideWhenUsed/>
    <w:qFormat/>
    <w:rsid w:val="00C76F66"/>
    <w:pPr>
      <w:spacing w:after="120"/>
    </w:pPr>
  </w:style>
  <w:style w:type="paragraph" w:styleId="Inhopg2">
    <w:name w:val="toc 2"/>
    <w:aliases w:val="Inhopg 2-Acc"/>
    <w:basedOn w:val="Standaard"/>
    <w:next w:val="Standaard"/>
    <w:uiPriority w:val="14"/>
    <w:semiHidden/>
    <w:unhideWhenUsed/>
    <w:qFormat/>
    <w:rsid w:val="00C76F66"/>
    <w:pPr>
      <w:spacing w:after="120"/>
      <w:ind w:left="340"/>
    </w:pPr>
  </w:style>
  <w:style w:type="paragraph" w:styleId="Inhopg3">
    <w:name w:val="toc 3"/>
    <w:aliases w:val="Inhopg 3-Acc"/>
    <w:basedOn w:val="Standaard"/>
    <w:next w:val="Standaard"/>
    <w:uiPriority w:val="6"/>
    <w:semiHidden/>
    <w:unhideWhenUsed/>
    <w:qFormat/>
    <w:rsid w:val="00C76F66"/>
    <w:pPr>
      <w:spacing w:after="120"/>
      <w:ind w:left="680"/>
    </w:pPr>
  </w:style>
  <w:style w:type="paragraph" w:styleId="Inhopg5">
    <w:name w:val="toc 5"/>
    <w:basedOn w:val="Standaard"/>
    <w:next w:val="Standaard"/>
    <w:autoRedefine/>
    <w:uiPriority w:val="39"/>
    <w:semiHidden/>
    <w:unhideWhenUsed/>
    <w:rsid w:val="004D62B9"/>
    <w:pPr>
      <w:spacing w:after="100"/>
      <w:ind w:left="880"/>
    </w:pPr>
  </w:style>
  <w:style w:type="paragraph" w:styleId="Inhopg6">
    <w:name w:val="toc 6"/>
    <w:basedOn w:val="Standaard"/>
    <w:next w:val="Standaard"/>
    <w:autoRedefine/>
    <w:uiPriority w:val="39"/>
    <w:semiHidden/>
    <w:unhideWhenUsed/>
    <w:rsid w:val="004D62B9"/>
    <w:pPr>
      <w:spacing w:after="100"/>
      <w:ind w:left="1100"/>
    </w:pPr>
  </w:style>
  <w:style w:type="paragraph" w:styleId="Inhopg7">
    <w:name w:val="toc 7"/>
    <w:basedOn w:val="Standaard"/>
    <w:next w:val="Standaard"/>
    <w:autoRedefine/>
    <w:uiPriority w:val="39"/>
    <w:semiHidden/>
    <w:unhideWhenUsed/>
    <w:rsid w:val="004D62B9"/>
    <w:pPr>
      <w:spacing w:after="100"/>
      <w:ind w:left="1320"/>
    </w:pPr>
  </w:style>
  <w:style w:type="paragraph" w:styleId="Inhopg8">
    <w:name w:val="toc 8"/>
    <w:basedOn w:val="Standaard"/>
    <w:next w:val="Standaard"/>
    <w:autoRedefine/>
    <w:uiPriority w:val="39"/>
    <w:semiHidden/>
    <w:unhideWhenUsed/>
    <w:rsid w:val="004D62B9"/>
    <w:pPr>
      <w:spacing w:after="100"/>
      <w:ind w:left="1540"/>
    </w:pPr>
  </w:style>
  <w:style w:type="paragraph" w:styleId="Inhopg9">
    <w:name w:val="toc 9"/>
    <w:basedOn w:val="Standaard"/>
    <w:next w:val="Standaard"/>
    <w:autoRedefine/>
    <w:uiPriority w:val="39"/>
    <w:semiHidden/>
    <w:unhideWhenUsed/>
    <w:rsid w:val="004D62B9"/>
    <w:pPr>
      <w:spacing w:after="100"/>
      <w:ind w:left="1760"/>
    </w:pPr>
  </w:style>
  <w:style w:type="paragraph" w:styleId="Lijstopsomteken">
    <w:name w:val="List Bullet"/>
    <w:basedOn w:val="Standaard"/>
    <w:uiPriority w:val="99"/>
    <w:semiHidden/>
    <w:unhideWhenUsed/>
    <w:rsid w:val="004D62B9"/>
    <w:pPr>
      <w:numPr>
        <w:numId w:val="1"/>
      </w:numPr>
      <w:contextualSpacing/>
    </w:pPr>
  </w:style>
  <w:style w:type="paragraph" w:styleId="Lijstopsomteken2">
    <w:name w:val="List Bullet 2"/>
    <w:basedOn w:val="Standaard"/>
    <w:uiPriority w:val="99"/>
    <w:semiHidden/>
    <w:unhideWhenUsed/>
    <w:rsid w:val="004D62B9"/>
    <w:pPr>
      <w:numPr>
        <w:numId w:val="2"/>
      </w:numPr>
      <w:contextualSpacing/>
    </w:pPr>
  </w:style>
  <w:style w:type="paragraph" w:styleId="Lijstopsomteken3">
    <w:name w:val="List Bullet 3"/>
    <w:basedOn w:val="Standaard"/>
    <w:uiPriority w:val="99"/>
    <w:semiHidden/>
    <w:unhideWhenUsed/>
    <w:rsid w:val="004D62B9"/>
    <w:pPr>
      <w:numPr>
        <w:numId w:val="3"/>
      </w:numPr>
      <w:contextualSpacing/>
    </w:pPr>
  </w:style>
  <w:style w:type="paragraph" w:styleId="Lijstopsomteken4">
    <w:name w:val="List Bullet 4"/>
    <w:basedOn w:val="Standaard"/>
    <w:uiPriority w:val="99"/>
    <w:semiHidden/>
    <w:unhideWhenUsed/>
    <w:rsid w:val="004D62B9"/>
    <w:pPr>
      <w:numPr>
        <w:numId w:val="4"/>
      </w:numPr>
      <w:contextualSpacing/>
    </w:pPr>
  </w:style>
  <w:style w:type="paragraph" w:styleId="Lijstopsomteken5">
    <w:name w:val="List Bullet 5"/>
    <w:basedOn w:val="Standaard"/>
    <w:uiPriority w:val="99"/>
    <w:semiHidden/>
    <w:unhideWhenUsed/>
    <w:rsid w:val="004D62B9"/>
    <w:pPr>
      <w:numPr>
        <w:numId w:val="5"/>
      </w:numPr>
      <w:contextualSpacing/>
    </w:pPr>
  </w:style>
  <w:style w:type="paragraph" w:styleId="Lijstalinea">
    <w:name w:val="List Paragraph"/>
    <w:basedOn w:val="Standaard"/>
    <w:uiPriority w:val="34"/>
    <w:semiHidden/>
    <w:qFormat/>
    <w:rsid w:val="00C76F66"/>
    <w:pPr>
      <w:ind w:left="720"/>
      <w:contextualSpacing/>
    </w:pPr>
  </w:style>
  <w:style w:type="paragraph" w:styleId="Lijstnummering">
    <w:name w:val="List Number"/>
    <w:aliases w:val="Lijstnummering 1-Acc"/>
    <w:basedOn w:val="Standaard"/>
    <w:uiPriority w:val="6"/>
    <w:semiHidden/>
    <w:unhideWhenUsed/>
    <w:qFormat/>
    <w:rsid w:val="00C76F66"/>
    <w:pPr>
      <w:numPr>
        <w:numId w:val="11"/>
      </w:numPr>
      <w:spacing w:before="120" w:after="120"/>
      <w:contextualSpacing/>
    </w:pPr>
  </w:style>
  <w:style w:type="paragraph" w:styleId="Lijstnummering2">
    <w:name w:val="List Number 2"/>
    <w:basedOn w:val="Standaard"/>
    <w:uiPriority w:val="99"/>
    <w:semiHidden/>
    <w:unhideWhenUsed/>
    <w:rsid w:val="004D62B9"/>
    <w:pPr>
      <w:numPr>
        <w:numId w:val="6"/>
      </w:numPr>
      <w:contextualSpacing/>
    </w:pPr>
  </w:style>
  <w:style w:type="paragraph" w:styleId="Lijstnummering3">
    <w:name w:val="List Number 3"/>
    <w:basedOn w:val="Standaard"/>
    <w:uiPriority w:val="99"/>
    <w:semiHidden/>
    <w:unhideWhenUsed/>
    <w:rsid w:val="004D62B9"/>
    <w:pPr>
      <w:numPr>
        <w:numId w:val="7"/>
      </w:numPr>
      <w:contextualSpacing/>
    </w:pPr>
  </w:style>
  <w:style w:type="paragraph" w:styleId="Lijstnummering4">
    <w:name w:val="List Number 4"/>
    <w:basedOn w:val="Standaard"/>
    <w:uiPriority w:val="99"/>
    <w:semiHidden/>
    <w:unhideWhenUsed/>
    <w:rsid w:val="004D62B9"/>
    <w:pPr>
      <w:numPr>
        <w:numId w:val="8"/>
      </w:numPr>
      <w:contextualSpacing/>
    </w:pPr>
  </w:style>
  <w:style w:type="paragraph" w:styleId="Lijstnummering5">
    <w:name w:val="List Number 5"/>
    <w:basedOn w:val="Standaard"/>
    <w:uiPriority w:val="99"/>
    <w:semiHidden/>
    <w:unhideWhenUsed/>
    <w:rsid w:val="004D62B9"/>
    <w:pPr>
      <w:numPr>
        <w:numId w:val="9"/>
      </w:numPr>
      <w:contextualSpacing/>
    </w:pPr>
  </w:style>
  <w:style w:type="paragraph" w:styleId="Voetnoottekst">
    <w:name w:val="footnote text"/>
    <w:basedOn w:val="Standaard"/>
    <w:link w:val="VoetnoottekstChar"/>
    <w:uiPriority w:val="99"/>
    <w:semiHidden/>
    <w:unhideWhenUsed/>
    <w:rsid w:val="004D62B9"/>
    <w:pPr>
      <w:spacing w:after="0" w:line="240" w:lineRule="auto"/>
    </w:pPr>
    <w:rPr>
      <w:sz w:val="20"/>
      <w:szCs w:val="20"/>
    </w:rPr>
  </w:style>
  <w:style w:type="character" w:customStyle="1" w:styleId="VoetnoottekstChar">
    <w:name w:val="Voetnoottekst Char"/>
    <w:basedOn w:val="Standaardalinea-lettertype"/>
    <w:link w:val="Voetnoottekst"/>
    <w:uiPriority w:val="99"/>
    <w:semiHidden/>
    <w:rsid w:val="004D62B9"/>
    <w:rPr>
      <w:sz w:val="20"/>
      <w:szCs w:val="20"/>
    </w:rPr>
  </w:style>
  <w:style w:type="paragraph" w:styleId="Kopvaninhoudsopgave">
    <w:name w:val="TOC Heading"/>
    <w:aliases w:val="Kop van inhoudsopgave-Acc-(is-Kop-1)"/>
    <w:basedOn w:val="Kop1"/>
    <w:next w:val="Standaard"/>
    <w:uiPriority w:val="5"/>
    <w:semiHidden/>
    <w:unhideWhenUsed/>
    <w:qFormat/>
    <w:rsid w:val="00C76F66"/>
    <w:pPr>
      <w:outlineLvl w:val="9"/>
    </w:pPr>
  </w:style>
  <w:style w:type="paragraph" w:styleId="Voettekst">
    <w:name w:val="footer"/>
    <w:basedOn w:val="Standaard"/>
    <w:link w:val="VoettekstChar"/>
    <w:uiPriority w:val="19"/>
    <w:semiHidden/>
    <w:rsid w:val="00EF572C"/>
    <w:pPr>
      <w:tabs>
        <w:tab w:val="center" w:pos="4536"/>
        <w:tab w:val="right" w:pos="9072"/>
      </w:tabs>
      <w:spacing w:after="0" w:line="240" w:lineRule="auto"/>
    </w:pPr>
  </w:style>
  <w:style w:type="character" w:customStyle="1" w:styleId="VoettekstChar">
    <w:name w:val="Voettekst Char"/>
    <w:basedOn w:val="Standaardalinea-lettertype"/>
    <w:link w:val="Voettekst"/>
    <w:uiPriority w:val="19"/>
    <w:semiHidden/>
    <w:rsid w:val="004C1425"/>
    <w:rPr>
      <w:sz w:val="22"/>
    </w:rPr>
  </w:style>
  <w:style w:type="paragraph" w:styleId="Duidelijkcitaat">
    <w:name w:val="Intense Quote"/>
    <w:basedOn w:val="Standaard"/>
    <w:next w:val="Standaard"/>
    <w:link w:val="DuidelijkcitaatChar"/>
    <w:uiPriority w:val="49"/>
    <w:semiHidden/>
    <w:qFormat/>
    <w:rsid w:val="00107484"/>
    <w:pPr>
      <w:pBdr>
        <w:top w:val="single" w:sz="4" w:space="10" w:color="4868EE" w:themeColor="accent1"/>
        <w:bottom w:val="single" w:sz="4" w:space="10" w:color="4868EE" w:themeColor="accent1"/>
      </w:pBdr>
      <w:spacing w:before="360" w:after="360"/>
      <w:ind w:left="864" w:right="864"/>
      <w:jc w:val="center"/>
    </w:pPr>
    <w:rPr>
      <w:i/>
      <w:iCs/>
      <w:color w:val="4868EE"/>
    </w:rPr>
  </w:style>
  <w:style w:type="character" w:customStyle="1" w:styleId="DuidelijkcitaatChar">
    <w:name w:val="Duidelijk citaat Char"/>
    <w:basedOn w:val="Standaardalinea-lettertype"/>
    <w:link w:val="Duidelijkcitaat"/>
    <w:uiPriority w:val="49"/>
    <w:semiHidden/>
    <w:rsid w:val="00107484"/>
    <w:rPr>
      <w:i/>
      <w:iCs/>
      <w:color w:val="4868EE"/>
      <w:sz w:val="22"/>
    </w:rPr>
  </w:style>
  <w:style w:type="character" w:styleId="Intensievebenadrukking">
    <w:name w:val="Intense Emphasis"/>
    <w:basedOn w:val="Standaardalinea-lettertype"/>
    <w:uiPriority w:val="49"/>
    <w:semiHidden/>
    <w:qFormat/>
    <w:rsid w:val="00107484"/>
    <w:rPr>
      <w:i/>
      <w:iCs/>
      <w:color w:val="000000" w:themeColor="text1"/>
    </w:rPr>
  </w:style>
  <w:style w:type="character" w:styleId="Intensieveverwijzing">
    <w:name w:val="Intense Reference"/>
    <w:basedOn w:val="Standaardalinea-lettertype"/>
    <w:uiPriority w:val="49"/>
    <w:semiHidden/>
    <w:qFormat/>
    <w:rsid w:val="00107484"/>
    <w:rPr>
      <w:b/>
      <w:bCs/>
      <w:smallCaps/>
      <w:color w:val="000000" w:themeColor="text1"/>
      <w:spacing w:val="5"/>
    </w:rPr>
  </w:style>
  <w:style w:type="character" w:customStyle="1" w:styleId="Kop4Char">
    <w:name w:val="Kop 4 Char"/>
    <w:aliases w:val="Kop-4-Acc Char"/>
    <w:basedOn w:val="Standaardalinea-lettertype"/>
    <w:link w:val="Kop4"/>
    <w:rsid w:val="009F6967"/>
    <w:rPr>
      <w:rFonts w:asciiTheme="majorHAnsi" w:eastAsiaTheme="majorEastAsia" w:hAnsiTheme="majorHAnsi"/>
      <w:b/>
      <w:iCs/>
      <w:color w:val="4868EE"/>
      <w:sz w:val="22"/>
    </w:rPr>
  </w:style>
  <w:style w:type="character" w:customStyle="1" w:styleId="Kop5Char">
    <w:name w:val="Kop 5 Char"/>
    <w:aliases w:val="Kop-5-Acc Char"/>
    <w:basedOn w:val="Standaardalinea-lettertype"/>
    <w:link w:val="Kop5"/>
    <w:rsid w:val="009F6967"/>
    <w:rPr>
      <w:rFonts w:asciiTheme="majorHAnsi" w:eastAsiaTheme="majorEastAsia" w:hAnsiTheme="majorHAnsi"/>
      <w:color w:val="4868EE"/>
      <w:sz w:val="22"/>
    </w:rPr>
  </w:style>
  <w:style w:type="character" w:customStyle="1" w:styleId="Kop6Char">
    <w:name w:val="Kop 6 Char"/>
    <w:aliases w:val="Kop-6-Acc Char"/>
    <w:basedOn w:val="Standaardalinea-lettertype"/>
    <w:link w:val="Kop6"/>
    <w:rsid w:val="005841CD"/>
    <w:rPr>
      <w:rFonts w:asciiTheme="majorHAnsi" w:eastAsiaTheme="majorEastAsia" w:hAnsiTheme="majorHAnsi"/>
      <w:color w:val="000000" w:themeColor="text1"/>
      <w:sz w:val="22"/>
    </w:rPr>
  </w:style>
  <w:style w:type="paragraph" w:styleId="Ondertitel">
    <w:name w:val="Subtitle"/>
    <w:aliases w:val="Ondertitel-Acc"/>
    <w:basedOn w:val="Standaard"/>
    <w:next w:val="Standaard"/>
    <w:link w:val="OndertitelChar"/>
    <w:uiPriority w:val="1"/>
    <w:semiHidden/>
    <w:qFormat/>
    <w:rsid w:val="004A262E"/>
    <w:pPr>
      <w:numPr>
        <w:ilvl w:val="1"/>
      </w:numPr>
      <w:spacing w:before="120" w:after="240"/>
    </w:pPr>
    <w:rPr>
      <w:rFonts w:eastAsiaTheme="minorEastAsia"/>
      <w:color w:val="4868EE"/>
      <w:spacing w:val="5"/>
      <w:sz w:val="44"/>
    </w:rPr>
  </w:style>
  <w:style w:type="character" w:customStyle="1" w:styleId="OndertitelChar">
    <w:name w:val="Ondertitel Char"/>
    <w:aliases w:val="Ondertitel-Acc Char"/>
    <w:basedOn w:val="Standaardalinea-lettertype"/>
    <w:link w:val="Ondertitel"/>
    <w:uiPriority w:val="1"/>
    <w:semiHidden/>
    <w:rsid w:val="004A262E"/>
    <w:rPr>
      <w:rFonts w:eastAsiaTheme="minorEastAsia"/>
      <w:color w:val="4868EE"/>
      <w:spacing w:val="5"/>
      <w:sz w:val="44"/>
    </w:rPr>
  </w:style>
  <w:style w:type="character" w:customStyle="1" w:styleId="Kop7Char">
    <w:name w:val="Kop 7 Char"/>
    <w:aliases w:val="Kop 7-niet gebruiken Char,PDF gaat maar tot 6 Char"/>
    <w:basedOn w:val="Standaardalinea-lettertype"/>
    <w:link w:val="Kop7"/>
    <w:uiPriority w:val="19"/>
    <w:semiHidden/>
    <w:rsid w:val="00C76F66"/>
    <w:rPr>
      <w:rFonts w:eastAsiaTheme="majorEastAsia"/>
      <w:sz w:val="22"/>
    </w:rPr>
  </w:style>
  <w:style w:type="character" w:customStyle="1" w:styleId="Kop8Char">
    <w:name w:val="Kop 8 Char"/>
    <w:aliases w:val="Kop 8-niet gebruiken-PDF gaat maar tot 6 Char"/>
    <w:basedOn w:val="Standaardalinea-lettertype"/>
    <w:link w:val="Kop8"/>
    <w:uiPriority w:val="19"/>
    <w:semiHidden/>
    <w:rsid w:val="00C76F66"/>
    <w:rPr>
      <w:rFonts w:eastAsiaTheme="majorEastAsia"/>
      <w:i/>
      <w:iCs/>
      <w:sz w:val="22"/>
    </w:rPr>
  </w:style>
  <w:style w:type="character" w:customStyle="1" w:styleId="Kop9Char">
    <w:name w:val="Kop 9 Char"/>
    <w:aliases w:val="Kop 9-niet gebruiken PDF gaat maar tot 6 Char"/>
    <w:basedOn w:val="Standaardalinea-lettertype"/>
    <w:link w:val="Kop9"/>
    <w:uiPriority w:val="19"/>
    <w:semiHidden/>
    <w:rsid w:val="00C76F66"/>
    <w:rPr>
      <w:rFonts w:eastAsiaTheme="majorEastAsia"/>
      <w:sz w:val="22"/>
    </w:rPr>
  </w:style>
  <w:style w:type="paragraph" w:styleId="Titel">
    <w:name w:val="Title"/>
    <w:aliases w:val="Titel-Niet-gebruiken!-Niet-toegankelijk"/>
    <w:basedOn w:val="Standaard"/>
    <w:next w:val="Standaard"/>
    <w:link w:val="TitelChar"/>
    <w:uiPriority w:val="49"/>
    <w:semiHidden/>
    <w:qFormat/>
    <w:locked/>
    <w:rsid w:val="00C76F66"/>
    <w:pPr>
      <w:spacing w:line="240" w:lineRule="auto"/>
      <w:contextualSpacing/>
    </w:pPr>
    <w:rPr>
      <w:rFonts w:asciiTheme="majorHAnsi" w:eastAsiaTheme="majorEastAsia" w:hAnsiTheme="majorHAnsi"/>
      <w:color w:val="000000" w:themeColor="text2"/>
      <w:spacing w:val="-10"/>
      <w:kern w:val="28"/>
      <w:sz w:val="56"/>
      <w:szCs w:val="56"/>
    </w:rPr>
  </w:style>
  <w:style w:type="character" w:customStyle="1" w:styleId="TitelChar">
    <w:name w:val="Titel Char"/>
    <w:aliases w:val="Titel-Niet-gebruiken!-Niet-toegankelijk Char"/>
    <w:basedOn w:val="Standaardalinea-lettertype"/>
    <w:link w:val="Titel"/>
    <w:uiPriority w:val="49"/>
    <w:semiHidden/>
    <w:rsid w:val="00C76F66"/>
    <w:rPr>
      <w:rFonts w:asciiTheme="majorHAnsi" w:eastAsiaTheme="majorEastAsia" w:hAnsiTheme="majorHAnsi"/>
      <w:color w:val="000000" w:themeColor="text2"/>
      <w:spacing w:val="-10"/>
      <w:kern w:val="28"/>
      <w:sz w:val="56"/>
      <w:szCs w:val="56"/>
    </w:rPr>
  </w:style>
  <w:style w:type="paragraph" w:customStyle="1" w:styleId="Standaard-Acc-0pt-voor-0pt-na">
    <w:name w:val="Standaard-Acc-0pt-voor-0pt-na"/>
    <w:basedOn w:val="Standaard"/>
    <w:next w:val="Standaard"/>
    <w:uiPriority w:val="1"/>
    <w:qFormat/>
    <w:rsid w:val="00C76F66"/>
    <w:pPr>
      <w:spacing w:after="0"/>
    </w:pPr>
  </w:style>
  <w:style w:type="paragraph" w:customStyle="1" w:styleId="Standaard-Acc-0pt-voor-22pt-na">
    <w:name w:val="Standaard-Acc-0pt-voor-22pt-na"/>
    <w:basedOn w:val="Standaard"/>
    <w:next w:val="Standaard"/>
    <w:uiPriority w:val="1"/>
    <w:qFormat/>
    <w:rsid w:val="00C76F66"/>
    <w:pPr>
      <w:spacing w:after="440"/>
    </w:pPr>
  </w:style>
  <w:style w:type="paragraph" w:customStyle="1" w:styleId="Standaard-Acc-0pt-voor-33pt-na">
    <w:name w:val="Standaard-Acc-0pt-voor-33pt-na"/>
    <w:basedOn w:val="Standaard"/>
    <w:next w:val="Standaard"/>
    <w:uiPriority w:val="1"/>
    <w:qFormat/>
    <w:rsid w:val="00C76F66"/>
    <w:pPr>
      <w:spacing w:after="660"/>
    </w:pPr>
  </w:style>
  <w:style w:type="paragraph" w:customStyle="1" w:styleId="Standaard-Acc-0pt-voor-44pt-na">
    <w:name w:val="Standaard-Acc-0pt-voor-44pt-na"/>
    <w:basedOn w:val="Standaard"/>
    <w:next w:val="Standaard"/>
    <w:uiPriority w:val="1"/>
    <w:qFormat/>
    <w:rsid w:val="00C76F66"/>
    <w:pPr>
      <w:spacing w:after="880"/>
    </w:pPr>
  </w:style>
  <w:style w:type="paragraph" w:customStyle="1" w:styleId="Standaard-Acc-11pt-voor-0pt-na">
    <w:name w:val="Standaard-Acc-11pt-voor-0pt-na"/>
    <w:basedOn w:val="Standaard"/>
    <w:next w:val="Standaard"/>
    <w:uiPriority w:val="1"/>
    <w:qFormat/>
    <w:rsid w:val="00C76F66"/>
    <w:pPr>
      <w:spacing w:after="0"/>
    </w:pPr>
  </w:style>
  <w:style w:type="paragraph" w:customStyle="1" w:styleId="Standaard-Acc-22pt-voor-0pt-na">
    <w:name w:val="Standaard-Acc-22pt-voor-0pt-na"/>
    <w:basedOn w:val="Standaard"/>
    <w:next w:val="Standaard"/>
    <w:uiPriority w:val="1"/>
    <w:qFormat/>
    <w:rsid w:val="00C76F66"/>
    <w:pPr>
      <w:spacing w:before="440" w:after="0"/>
    </w:pPr>
  </w:style>
  <w:style w:type="paragraph" w:customStyle="1" w:styleId="Standaard-Acc-33pt-voor-0pt-na">
    <w:name w:val="Standaard-Acc-33pt-voor-0pt-na"/>
    <w:basedOn w:val="Standaard"/>
    <w:next w:val="Standaard"/>
    <w:uiPriority w:val="1"/>
    <w:qFormat/>
    <w:rsid w:val="00C76F66"/>
    <w:pPr>
      <w:spacing w:before="660" w:after="0"/>
    </w:pPr>
  </w:style>
  <w:style w:type="paragraph" w:customStyle="1" w:styleId="Standaard-Acc-44pt-voor-0pt-na">
    <w:name w:val="Standaard-Acc-44pt-voor-0pt-na"/>
    <w:basedOn w:val="Standaard"/>
    <w:next w:val="Standaard"/>
    <w:uiPriority w:val="1"/>
    <w:qFormat/>
    <w:rsid w:val="00C76F66"/>
    <w:pPr>
      <w:spacing w:before="880" w:after="0"/>
    </w:pPr>
  </w:style>
  <w:style w:type="paragraph" w:customStyle="1" w:styleId="Titel-AccNooitWordseigenTitelgebruiken">
    <w:name w:val="Titel-Acc (Nooit Word's eigen Titel gebruiken!)"/>
    <w:basedOn w:val="Standaard"/>
    <w:next w:val="Standaard"/>
    <w:semiHidden/>
    <w:qFormat/>
    <w:rsid w:val="00107484"/>
    <w:rPr>
      <w:color w:val="4868EE"/>
      <w:sz w:val="52"/>
    </w:rPr>
  </w:style>
  <w:style w:type="paragraph" w:customStyle="1" w:styleId="Acc-Quotes-uit-onderzoeken-of-van-klanten">
    <w:name w:val="Acc-Quotes-uit-onderzoeken-of-van-klanten"/>
    <w:basedOn w:val="Standaard"/>
    <w:next w:val="Standaard"/>
    <w:uiPriority w:val="3"/>
    <w:qFormat/>
    <w:rsid w:val="009F6967"/>
    <w:pPr>
      <w:keepLines/>
      <w:suppressAutoHyphens/>
      <w:spacing w:before="360" w:after="360"/>
      <w:ind w:left="680" w:right="680"/>
      <w:contextualSpacing/>
    </w:pPr>
    <w:rPr>
      <w:color w:val="4868EE"/>
    </w:rPr>
  </w:style>
  <w:style w:type="paragraph" w:customStyle="1" w:styleId="Acc-Informatieblok-in-tekstvak-0pt-boven">
    <w:name w:val="Acc-Informatieblok-in-tekstvak-0pt-boven"/>
    <w:basedOn w:val="Standaard"/>
    <w:uiPriority w:val="3"/>
    <w:semiHidden/>
    <w:qFormat/>
    <w:rsid w:val="00C76F66"/>
    <w:pPr>
      <w:spacing w:after="0"/>
    </w:pPr>
    <w:rPr>
      <w:sz w:val="20"/>
    </w:rPr>
  </w:style>
  <w:style w:type="paragraph" w:customStyle="1" w:styleId="Acc-Informatieblok-in-tekstvak-6pt-boven">
    <w:name w:val="Acc-Informatieblok-in-tekstvak-6pt-boven"/>
    <w:basedOn w:val="Acc-Informatieblok-in-tekstvak-0pt-boven"/>
    <w:next w:val="Acc-Informatieblok-in-tekstvak-0pt-boven"/>
    <w:uiPriority w:val="3"/>
    <w:semiHidden/>
    <w:qFormat/>
    <w:rsid w:val="00C76F66"/>
    <w:pPr>
      <w:spacing w:before="120"/>
    </w:pPr>
  </w:style>
  <w:style w:type="paragraph" w:styleId="Kopbronvermelding">
    <w:name w:val="toa heading"/>
    <w:aliases w:val="Kop bronvermelding-Acc-(is Kop-1)"/>
    <w:basedOn w:val="Standaard"/>
    <w:next w:val="Standaard"/>
    <w:uiPriority w:val="9"/>
    <w:semiHidden/>
    <w:unhideWhenUsed/>
    <w:qFormat/>
    <w:rsid w:val="00107484"/>
    <w:pPr>
      <w:keepNext/>
      <w:keepLines/>
      <w:spacing w:before="440"/>
    </w:pPr>
    <w:rPr>
      <w:rFonts w:asciiTheme="majorHAnsi" w:eastAsiaTheme="majorEastAsia" w:hAnsiTheme="majorHAnsi"/>
      <w:bCs/>
      <w:color w:val="4868EE"/>
      <w:sz w:val="34"/>
    </w:rPr>
  </w:style>
  <w:style w:type="character" w:styleId="Subtielebenadrukking">
    <w:name w:val="Subtle Emphasis"/>
    <w:basedOn w:val="Standaardalinea-lettertype"/>
    <w:uiPriority w:val="49"/>
    <w:semiHidden/>
    <w:qFormat/>
    <w:rsid w:val="00C76F66"/>
    <w:rPr>
      <w:i/>
      <w:iCs/>
      <w:color w:val="000000" w:themeColor="text1"/>
    </w:rPr>
  </w:style>
  <w:style w:type="character" w:styleId="Subtieleverwijzing">
    <w:name w:val="Subtle Reference"/>
    <w:basedOn w:val="Standaardalinea-lettertype"/>
    <w:uiPriority w:val="49"/>
    <w:semiHidden/>
    <w:qFormat/>
    <w:rsid w:val="00C76F66"/>
    <w:rPr>
      <w:smallCaps/>
      <w:color w:val="000000" w:themeColor="text1"/>
    </w:rPr>
  </w:style>
  <w:style w:type="paragraph" w:styleId="Koptekst">
    <w:name w:val="header"/>
    <w:basedOn w:val="Standaard"/>
    <w:link w:val="KoptekstChar"/>
    <w:uiPriority w:val="19"/>
    <w:semiHidden/>
    <w:rsid w:val="000C109F"/>
    <w:pPr>
      <w:tabs>
        <w:tab w:val="center" w:pos="4536"/>
        <w:tab w:val="right" w:pos="9072"/>
      </w:tabs>
      <w:spacing w:after="0" w:line="240" w:lineRule="auto"/>
    </w:pPr>
  </w:style>
  <w:style w:type="character" w:customStyle="1" w:styleId="KoptekstChar">
    <w:name w:val="Koptekst Char"/>
    <w:basedOn w:val="Standaardalinea-lettertype"/>
    <w:link w:val="Koptekst"/>
    <w:uiPriority w:val="19"/>
    <w:semiHidden/>
    <w:rsid w:val="004C1425"/>
    <w:rPr>
      <w:sz w:val="22"/>
    </w:rPr>
  </w:style>
  <w:style w:type="character" w:styleId="Tekstvantijdelijkeaanduiding">
    <w:name w:val="Placeholder Text"/>
    <w:basedOn w:val="Standaardalinea-lettertype"/>
    <w:uiPriority w:val="99"/>
    <w:semiHidden/>
    <w:rsid w:val="006D60E6"/>
    <w:rPr>
      <w:color w:val="666666"/>
    </w:rPr>
  </w:style>
  <w:style w:type="character" w:styleId="GevolgdeHyperlink">
    <w:name w:val="FollowedHyperlink"/>
    <w:basedOn w:val="Standaardalinea-lettertype"/>
    <w:uiPriority w:val="18"/>
    <w:rsid w:val="009F6967"/>
    <w:rPr>
      <w:color w:val="108670"/>
      <w:u w:val="single"/>
    </w:rPr>
  </w:style>
  <w:style w:type="paragraph" w:customStyle="1" w:styleId="Memo-Standaard-met-lijn-eronder">
    <w:name w:val="Memo-Standaard-met-lijn-eronder"/>
    <w:basedOn w:val="Standaard"/>
    <w:uiPriority w:val="2"/>
    <w:rsid w:val="004C1425"/>
    <w:pPr>
      <w:pBdr>
        <w:bottom w:val="single" w:sz="6" w:space="13" w:color="4868EE" w:themeColor="accent1"/>
      </w:pBdr>
      <w:spacing w:after="120"/>
    </w:pPr>
  </w:style>
  <w:style w:type="paragraph" w:customStyle="1" w:styleId="Memotitel">
    <w:name w:val="Memotitel"/>
    <w:basedOn w:val="Titel-AccNooitWordseigenTitelgebruiken"/>
    <w:uiPriority w:val="1"/>
    <w:rsid w:val="009F6967"/>
    <w:pPr>
      <w:jc w:val="center"/>
    </w:pPr>
    <w:rPr>
      <w:sz w:val="40"/>
    </w:rPr>
  </w:style>
  <w:style w:type="paragraph" w:customStyle="1" w:styleId="Standaard-Acc-0pt-voor-16pt-na">
    <w:name w:val="Standaard-Acc-0pt-voor-16pt-na"/>
    <w:basedOn w:val="Standaard"/>
    <w:next w:val="Standaard"/>
    <w:uiPriority w:val="1"/>
    <w:qFormat/>
    <w:rsid w:val="00C76F66"/>
    <w:pPr>
      <w:spacing w:after="320"/>
    </w:pPr>
  </w:style>
  <w:style w:type="paragraph" w:customStyle="1" w:styleId="Standaard-Acc-16pt-voor-0pt-na">
    <w:name w:val="Standaard-Acc-16pt-voor-0pt-na"/>
    <w:basedOn w:val="Standaard"/>
    <w:uiPriority w:val="1"/>
    <w:qFormat/>
    <w:rsid w:val="00C76F66"/>
    <w:pPr>
      <w:spacing w:before="320" w:after="0"/>
    </w:pPr>
    <w:rPr>
      <w:noProof/>
    </w:rPr>
  </w:style>
  <w:style w:type="paragraph" w:styleId="Bloktekst">
    <w:name w:val="Block Text"/>
    <w:basedOn w:val="Standaard"/>
    <w:uiPriority w:val="99"/>
    <w:semiHidden/>
    <w:unhideWhenUsed/>
    <w:rsid w:val="00107484"/>
    <w:pPr>
      <w:pBdr>
        <w:top w:val="single" w:sz="2" w:space="10" w:color="4868EE" w:themeColor="accent1"/>
        <w:left w:val="single" w:sz="2" w:space="10" w:color="4868EE" w:themeColor="accent1"/>
        <w:bottom w:val="single" w:sz="2" w:space="10" w:color="4868EE" w:themeColor="accent1"/>
        <w:right w:val="single" w:sz="2" w:space="10" w:color="4868EE" w:themeColor="accent1"/>
      </w:pBdr>
      <w:ind w:left="1152" w:right="1152"/>
    </w:pPr>
    <w:rPr>
      <w:rFonts w:asciiTheme="minorHAnsi" w:eastAsiaTheme="minorEastAsia" w:hAnsiTheme="minorHAnsi" w:cstheme="minorBidi"/>
      <w:i/>
      <w:iCs/>
      <w:color w:val="4868EE"/>
    </w:rPr>
  </w:style>
  <w:style w:type="character" w:styleId="Hashtag">
    <w:name w:val="Hashtag"/>
    <w:basedOn w:val="Standaardalinea-lettertype"/>
    <w:uiPriority w:val="99"/>
    <w:semiHidden/>
    <w:unhideWhenUsed/>
    <w:rsid w:val="00107484"/>
    <w:rPr>
      <w:color w:val="4868EE"/>
      <w:shd w:val="clear" w:color="auto" w:fill="E1DFDD"/>
    </w:rPr>
  </w:style>
  <w:style w:type="character" w:styleId="SmartLink">
    <w:name w:val="Smart Link"/>
    <w:basedOn w:val="Standaardalinea-lettertype"/>
    <w:uiPriority w:val="99"/>
    <w:semiHidden/>
    <w:unhideWhenUsed/>
    <w:rsid w:val="00107484"/>
    <w:rPr>
      <w:color w:val="4868EE"/>
      <w:u w:val="single"/>
      <w:shd w:val="clear" w:color="auto" w:fill="F3F2F1"/>
    </w:rPr>
  </w:style>
  <w:style w:type="character" w:styleId="Vermelding">
    <w:name w:val="Mention"/>
    <w:basedOn w:val="Standaardalinea-lettertype"/>
    <w:uiPriority w:val="99"/>
    <w:semiHidden/>
    <w:unhideWhenUsed/>
    <w:rsid w:val="00107484"/>
    <w:rPr>
      <w:color w:val="4868EE"/>
      <w:shd w:val="clear" w:color="auto" w:fill="E1DFDD"/>
    </w:rPr>
  </w:style>
  <w:style w:type="table" w:styleId="Tabelraster">
    <w:name w:val="Table Grid"/>
    <w:basedOn w:val="Standaardtabel"/>
    <w:uiPriority w:val="39"/>
    <w:rsid w:val="007342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rasterlicht">
    <w:name w:val="Grid Table Light"/>
    <w:basedOn w:val="Standaardtabel"/>
    <w:uiPriority w:val="40"/>
    <w:rsid w:val="0035231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Onopgelostemelding">
    <w:name w:val="Unresolved Mention"/>
    <w:basedOn w:val="Standaardalinea-lettertype"/>
    <w:uiPriority w:val="99"/>
    <w:semiHidden/>
    <w:unhideWhenUsed/>
    <w:rsid w:val="00EE3815"/>
    <w:rPr>
      <w:color w:val="605E5C"/>
      <w:shd w:val="clear" w:color="auto" w:fill="E1DFDD"/>
    </w:rPr>
  </w:style>
  <w:style w:type="character" w:styleId="Verwijzingopmerking">
    <w:name w:val="annotation reference"/>
    <w:basedOn w:val="Standaardalinea-lettertype"/>
    <w:uiPriority w:val="99"/>
    <w:semiHidden/>
    <w:unhideWhenUsed/>
    <w:rsid w:val="009C5021"/>
    <w:rPr>
      <w:sz w:val="16"/>
      <w:szCs w:val="16"/>
    </w:rPr>
  </w:style>
  <w:style w:type="paragraph" w:styleId="Tekstopmerking">
    <w:name w:val="annotation text"/>
    <w:basedOn w:val="Standaard"/>
    <w:link w:val="TekstopmerkingChar"/>
    <w:uiPriority w:val="99"/>
    <w:unhideWhenUsed/>
    <w:rsid w:val="009C5021"/>
    <w:pPr>
      <w:spacing w:line="240" w:lineRule="auto"/>
    </w:pPr>
    <w:rPr>
      <w:sz w:val="20"/>
      <w:szCs w:val="20"/>
    </w:rPr>
  </w:style>
  <w:style w:type="character" w:customStyle="1" w:styleId="TekstopmerkingChar">
    <w:name w:val="Tekst opmerking Char"/>
    <w:basedOn w:val="Standaardalinea-lettertype"/>
    <w:link w:val="Tekstopmerking"/>
    <w:uiPriority w:val="99"/>
    <w:rsid w:val="009C5021"/>
    <w:rPr>
      <w:sz w:val="20"/>
      <w:szCs w:val="20"/>
    </w:rPr>
  </w:style>
  <w:style w:type="paragraph" w:styleId="Onderwerpvanopmerking">
    <w:name w:val="annotation subject"/>
    <w:basedOn w:val="Tekstopmerking"/>
    <w:next w:val="Tekstopmerking"/>
    <w:link w:val="OnderwerpvanopmerkingChar"/>
    <w:uiPriority w:val="99"/>
    <w:semiHidden/>
    <w:unhideWhenUsed/>
    <w:rsid w:val="009C5021"/>
    <w:rPr>
      <w:b/>
      <w:bCs/>
    </w:rPr>
  </w:style>
  <w:style w:type="character" w:customStyle="1" w:styleId="OnderwerpvanopmerkingChar">
    <w:name w:val="Onderwerp van opmerking Char"/>
    <w:basedOn w:val="TekstopmerkingChar"/>
    <w:link w:val="Onderwerpvanopmerking"/>
    <w:uiPriority w:val="99"/>
    <w:semiHidden/>
    <w:rsid w:val="009C5021"/>
    <w:rPr>
      <w:b/>
      <w:bCs/>
      <w:sz w:val="20"/>
      <w:szCs w:val="20"/>
    </w:rPr>
  </w:style>
  <w:style w:type="paragraph" w:styleId="Revisie">
    <w:name w:val="Revision"/>
    <w:hidden/>
    <w:uiPriority w:val="99"/>
    <w:semiHidden/>
    <w:rsid w:val="003D6542"/>
    <w:pPr>
      <w:spacing w:after="0" w:line="240" w:lineRule="auto"/>
    </w:pPr>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sv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geels\Bartim&#233;us\Accessibility%20-%20Word-sjablonen-2025\Brief%20en%20memo\Acc-Intern-Memo.dotx" TargetMode="External"/></Relationships>
</file>

<file path=word/theme/theme1.xml><?xml version="1.0" encoding="utf-8"?>
<a:theme xmlns:a="http://schemas.openxmlformats.org/drawingml/2006/main" name="Acc-Word-12-5-25">
  <a:themeElements>
    <a:clrScheme name="Acc-huisstijl-17-6-2025">
      <a:dk1>
        <a:srgbClr val="000000"/>
      </a:dk1>
      <a:lt1>
        <a:srgbClr val="FFFFFF"/>
      </a:lt1>
      <a:dk2>
        <a:srgbClr val="000000"/>
      </a:dk2>
      <a:lt2>
        <a:srgbClr val="FFFFFF"/>
      </a:lt2>
      <a:accent1>
        <a:srgbClr val="4868EE"/>
      </a:accent1>
      <a:accent2>
        <a:srgbClr val="108670"/>
      </a:accent2>
      <a:accent3>
        <a:srgbClr val="131B56"/>
      </a:accent3>
      <a:accent4>
        <a:srgbClr val="CD4D00"/>
      </a:accent4>
      <a:accent5>
        <a:srgbClr val="766A9E"/>
      </a:accent5>
      <a:accent6>
        <a:srgbClr val="FFB800"/>
      </a:accent6>
      <a:hlink>
        <a:srgbClr val="2B50EC"/>
      </a:hlink>
      <a:folHlink>
        <a:srgbClr val="108670"/>
      </a:folHlink>
    </a:clrScheme>
    <a:fontScheme name="Accessbility Verdana">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9b6572fc-fa2b-4547-9ddf-896420785c3e" xsi:nil="true"/>
    <lcf76f155ced4ddcb4097134ff3c332f xmlns="1263c341-9713-4178-8275-9acf484fd0e5">
      <Terms xmlns="http://schemas.microsoft.com/office/infopath/2007/PartnerControls"/>
    </lcf76f155ced4ddcb4097134ff3c332f>
    <_Flow_SignoffStatus xmlns="1263c341-9713-4178-8275-9acf484fd0e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A5016CD21C50F4FA2E6D6D6A3B87310" ma:contentTypeVersion="20" ma:contentTypeDescription="Een nieuw document maken." ma:contentTypeScope="" ma:versionID="7bfd37b2d57a4243013b283cf1475283">
  <xsd:schema xmlns:xsd="http://www.w3.org/2001/XMLSchema" xmlns:xs="http://www.w3.org/2001/XMLSchema" xmlns:p="http://schemas.microsoft.com/office/2006/metadata/properties" xmlns:ns2="c943f701-3070-4014-93cc-e1a70bea7440" xmlns:ns3="1263c341-9713-4178-8275-9acf484fd0e5" xmlns:ns4="9b6572fc-fa2b-4547-9ddf-896420785c3e" targetNamespace="http://schemas.microsoft.com/office/2006/metadata/properties" ma:root="true" ma:fieldsID="0eea935bc52ce7f49403aa1a59bfbae3" ns2:_="" ns3:_="" ns4:_="">
    <xsd:import namespace="c943f701-3070-4014-93cc-e1a70bea7440"/>
    <xsd:import namespace="1263c341-9713-4178-8275-9acf484fd0e5"/>
    <xsd:import namespace="9b6572fc-fa2b-4547-9ddf-896420785c3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LengthInSeconds" minOccurs="0"/>
                <xsd:element ref="ns3:MediaServiceAutoKeyPoints" minOccurs="0"/>
                <xsd:element ref="ns3:MediaServiceKeyPoints" minOccurs="0"/>
                <xsd:element ref="ns3:MediaServiceLocation" minOccurs="0"/>
                <xsd:element ref="ns3:lcf76f155ced4ddcb4097134ff3c332f" minOccurs="0"/>
                <xsd:element ref="ns4:TaxCatchAll" minOccurs="0"/>
                <xsd:element ref="ns3:_Flow_SignoffStatus"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43f701-3070-4014-93cc-e1a70bea7440" elementFormDefault="qualified">
    <xsd:import namespace="http://schemas.microsoft.com/office/2006/documentManagement/types"/>
    <xsd:import namespace="http://schemas.microsoft.com/office/infopath/2007/PartnerControls"/>
    <xsd:element name="SharedWithUsers" ma:index="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Gedeeld met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263c341-9713-4178-8275-9acf484fd0e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Afbeeldingtags" ma:readOnly="false" ma:fieldId="{5cf76f15-5ced-4ddc-b409-7134ff3c332f}" ma:taxonomyMulti="true" ma:sspId="1ed76d20-58a8-4b1f-9877-7679a2579ca8" ma:termSetId="09814cd3-568e-fe90-9814-8d621ff8fb84" ma:anchorId="fba54fb3-c3e1-fe81-a776-ca4b69148c4d" ma:open="true" ma:isKeyword="false">
      <xsd:complexType>
        <xsd:sequence>
          <xsd:element ref="pc:Terms" minOccurs="0" maxOccurs="1"/>
        </xsd:sequence>
      </xsd:complexType>
    </xsd:element>
    <xsd:element name="_Flow_SignoffStatus" ma:index="24" nillable="true" ma:displayName="Afmeldingsstatus" ma:internalName="Afmeldingsstatus">
      <xsd:simpleType>
        <xsd:restriction base="dms:Text"/>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b6572fc-fa2b-4547-9ddf-896420785c3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2a0826c7-b843-4584-8746-1a60857b3873}" ma:internalName="TaxCatchAll" ma:showField="CatchAllData" ma:web="c943f701-3070-4014-93cc-e1a70bea74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05F7A24-FCC6-43B1-9702-6246528A8AB3}">
  <ds:schemaRefs>
    <ds:schemaRef ds:uri="http://schemas.microsoft.com/sharepoint/v3/contenttype/forms"/>
  </ds:schemaRefs>
</ds:datastoreItem>
</file>

<file path=customXml/itemProps2.xml><?xml version="1.0" encoding="utf-8"?>
<ds:datastoreItem xmlns:ds="http://schemas.openxmlformats.org/officeDocument/2006/customXml" ds:itemID="{66947810-1BF6-4219-BE57-F3FB54C2EC2C}">
  <ds:schemaRefs>
    <ds:schemaRef ds:uri="http://schemas.microsoft.com/office/2006/metadata/properties"/>
    <ds:schemaRef ds:uri="http://schemas.microsoft.com/office/infopath/2007/PartnerControls"/>
    <ds:schemaRef ds:uri="9b6572fc-fa2b-4547-9ddf-896420785c3e"/>
    <ds:schemaRef ds:uri="1263c341-9713-4178-8275-9acf484fd0e5"/>
  </ds:schemaRefs>
</ds:datastoreItem>
</file>

<file path=customXml/itemProps3.xml><?xml version="1.0" encoding="utf-8"?>
<ds:datastoreItem xmlns:ds="http://schemas.openxmlformats.org/officeDocument/2006/customXml" ds:itemID="{15489014-87D1-4ECD-85D4-D992FE9837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43f701-3070-4014-93cc-e1a70bea7440"/>
    <ds:schemaRef ds:uri="1263c341-9713-4178-8275-9acf484fd0e5"/>
    <ds:schemaRef ds:uri="9b6572fc-fa2b-4547-9ddf-896420785c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388233e-eab9-4bfa-ba11-cc67e80f819e}" enabled="0" method="" siteId="{6388233e-eab9-4bfa-ba11-cc67e80f819e}" removed="1"/>
</clbl:labelList>
</file>

<file path=docProps/app.xml><?xml version="1.0" encoding="utf-8"?>
<Properties xmlns="http://schemas.openxmlformats.org/officeDocument/2006/extended-properties" xmlns:vt="http://schemas.openxmlformats.org/officeDocument/2006/docPropsVTypes">
  <Template>Acc-Intern-Memo.dotx</Template>
  <TotalTime>78</TotalTime>
  <Pages>3</Pages>
  <Words>982</Words>
  <Characters>5402</Characters>
  <Application>Microsoft Office Word</Application>
  <DocSecurity>0</DocSecurity>
  <Lines>45</Lines>
  <Paragraphs>12</Paragraphs>
  <ScaleCrop>false</ScaleCrop>
  <Company/>
  <LinksUpToDate>false</LinksUpToDate>
  <CharactersWithSpaces>6372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dc:title>
  <dc:subject/>
  <dc:creator>Geels, Jorrit</dc:creator>
  <cp:keywords/>
  <dc:description/>
  <cp:lastModifiedBy>Moreno Hidalgo, Ana Julia</cp:lastModifiedBy>
  <cp:revision>91</cp:revision>
  <cp:lastPrinted>2025-06-17T08:45:00Z</cp:lastPrinted>
  <dcterms:created xsi:type="dcterms:W3CDTF">2026-05-19T09:51:00Z</dcterms:created>
  <dcterms:modified xsi:type="dcterms:W3CDTF">2026-06-09T15:37:00Z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0x0101006A5016CD21C50F4FA2E6D6D6A3B87310</vt:lpwstr>
  </property>
  <property fmtid="{D5CDD505-2E9C-101B-9397-08002B2CF9AE}" pid="3" name="MediaServiceImageTags">
    <vt:lpwstr/>
  </property>
</Properties>
</file>