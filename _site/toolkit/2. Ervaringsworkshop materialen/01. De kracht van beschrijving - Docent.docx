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73A4" w14:textId="5BB5E57D" w:rsidR="00D91C3B" w:rsidRDefault="007C7A33" w:rsidP="006814D3">
      <w:pPr>
        <w:pStyle w:val="Standaard-Acc-0pt-voor-0pt-na"/>
        <w:sectPr w:rsidR="00D91C3B" w:rsidSect="000C109F">
          <w:headerReference w:type="default" r:id="rId10"/>
          <w:footerReference w:type="default" r:id="rId11"/>
          <w:footerReference w:type="first" r:id="rId12"/>
          <w:pgSz w:w="11906" w:h="16838"/>
          <w:pgMar w:top="1417" w:right="1417" w:bottom="1417" w:left="1417" w:header="708" w:footer="708" w:gutter="0"/>
          <w:cols w:space="708"/>
          <w:titlePg/>
          <w:docGrid w:linePitch="360"/>
        </w:sectPr>
      </w:pPr>
      <w:r w:rsidRPr="00531E50">
        <w:rPr>
          <w:noProof/>
        </w:rPr>
        <w:drawing>
          <wp:anchor distT="0" distB="0" distL="114300" distR="114300" simplePos="0" relativeHeight="251658240" behindDoc="0" locked="0" layoutInCell="1" allowOverlap="1" wp14:anchorId="50B3708F" wp14:editId="0EF20C66">
            <wp:simplePos x="0" y="0"/>
            <wp:positionH relativeFrom="page">
              <wp:posOffset>563880</wp:posOffset>
            </wp:positionH>
            <wp:positionV relativeFrom="page">
              <wp:posOffset>358140</wp:posOffset>
            </wp:positionV>
            <wp:extent cx="2512695" cy="561340"/>
            <wp:effectExtent l="0" t="0" r="0" b="0"/>
            <wp:wrapTopAndBottom/>
            <wp:docPr id="899049576" name="Graphic 1" descr="Logo Accessibility, onderdeel van Bartimé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49576" name="Graphic 1" descr="Logo Accessibility, onderdeel van Bartiméus"/>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512695" cy="561340"/>
                    </a:xfrm>
                    <a:prstGeom prst="rect">
                      <a:avLst/>
                    </a:prstGeom>
                  </pic:spPr>
                </pic:pic>
              </a:graphicData>
            </a:graphic>
            <wp14:sizeRelH relativeFrom="margin">
              <wp14:pctWidth>0</wp14:pctWidth>
            </wp14:sizeRelH>
            <wp14:sizeRelV relativeFrom="margin">
              <wp14:pctHeight>0</wp14:pctHeight>
            </wp14:sizeRelV>
          </wp:anchor>
        </w:drawing>
      </w:r>
    </w:p>
    <w:p w14:paraId="4B952DEE" w14:textId="14B802C6" w:rsidR="52750A93" w:rsidRDefault="52750A93" w:rsidP="00DA20B8">
      <w:pPr>
        <w:pStyle w:val="Kop1"/>
      </w:pPr>
      <w:r>
        <w:t>De kracht van beschrijving</w:t>
      </w:r>
    </w:p>
    <w:p w14:paraId="37E27325" w14:textId="3836827F" w:rsidR="001E6CAA" w:rsidRPr="001E6CAA" w:rsidRDefault="00DC480E" w:rsidP="001E6CAA">
      <w:r>
        <w:t xml:space="preserve">Ervaar hoe het is om een </w:t>
      </w:r>
      <w:r w:rsidR="00D25F9B">
        <w:t xml:space="preserve">afbeelding te </w:t>
      </w:r>
      <w:r w:rsidR="002020C3" w:rsidRPr="002020C3">
        <w:t xml:space="preserve">begrijpen </w:t>
      </w:r>
      <w:r w:rsidR="00FF0C04">
        <w:t>zonder deze te</w:t>
      </w:r>
      <w:r w:rsidR="002020C3" w:rsidRPr="002020C3">
        <w:t xml:space="preserve"> zien. </w:t>
      </w:r>
      <w:r w:rsidR="006E5353">
        <w:t xml:space="preserve">Tijdens deze oefening vertrouwen de deelnemers </w:t>
      </w:r>
      <w:r w:rsidR="002020C3" w:rsidRPr="002020C3">
        <w:t xml:space="preserve">volledig op </w:t>
      </w:r>
      <w:r w:rsidR="00CA37EB">
        <w:t>een mondeling</w:t>
      </w:r>
      <w:r w:rsidR="001523A6">
        <w:t>e</w:t>
      </w:r>
      <w:r w:rsidR="00CA37EB">
        <w:t xml:space="preserve"> beschrijving,</w:t>
      </w:r>
      <w:r w:rsidR="002020C3" w:rsidRPr="002020C3">
        <w:t xml:space="preserve"> zonder visuele </w:t>
      </w:r>
      <w:r w:rsidR="00CA37EB">
        <w:t>informatie</w:t>
      </w:r>
      <w:r w:rsidR="002020C3" w:rsidRPr="002020C3">
        <w:t xml:space="preserve">. </w:t>
      </w:r>
      <w:r w:rsidR="00D97EE0">
        <w:t>Zo ontdek</w:t>
      </w:r>
      <w:r w:rsidR="00575C0E">
        <w:t>ken ze</w:t>
      </w:r>
      <w:r w:rsidR="00D97EE0">
        <w:t xml:space="preserve"> </w:t>
      </w:r>
      <w:r w:rsidR="002020C3" w:rsidRPr="002020C3">
        <w:t xml:space="preserve">hoe </w:t>
      </w:r>
      <w:r w:rsidR="00D97EE0">
        <w:t xml:space="preserve">belangrijk </w:t>
      </w:r>
      <w:r w:rsidR="002020C3" w:rsidRPr="002020C3">
        <w:t>goede beschrijving</w:t>
      </w:r>
      <w:r w:rsidR="00D97EE0">
        <w:t>en</w:t>
      </w:r>
      <w:r w:rsidR="002020C3" w:rsidRPr="002020C3">
        <w:t xml:space="preserve"> </w:t>
      </w:r>
      <w:r w:rsidR="00D97EE0">
        <w:t>zijn</w:t>
      </w:r>
      <w:r w:rsidR="002020C3" w:rsidRPr="002020C3">
        <w:t xml:space="preserve"> en hoe snel informatie verloren gaat </w:t>
      </w:r>
      <w:r w:rsidR="00C44CDA">
        <w:t xml:space="preserve">zonder context, </w:t>
      </w:r>
      <w:r w:rsidR="00AD4490">
        <w:t xml:space="preserve">zoals bij afbeeldingen zonder alt-tekst voor mensen met </w:t>
      </w:r>
      <w:r w:rsidR="002020C3" w:rsidRPr="002020C3">
        <w:t>een visuele beperking</w:t>
      </w:r>
      <w:r w:rsidR="00AD4490">
        <w:t xml:space="preserve">. </w:t>
      </w:r>
    </w:p>
    <w:tbl>
      <w:tblPr>
        <w:tblStyle w:val="Tabelrasterlicht"/>
        <w:tblW w:w="0" w:type="auto"/>
        <w:tblLook w:val="04A0" w:firstRow="1" w:lastRow="0" w:firstColumn="1" w:lastColumn="0" w:noHBand="0" w:noVBand="1"/>
      </w:tblPr>
      <w:tblGrid>
        <w:gridCol w:w="3114"/>
        <w:gridCol w:w="5948"/>
      </w:tblGrid>
      <w:tr w:rsidR="0073428D" w:rsidRPr="0073428D" w14:paraId="4F90086F" w14:textId="55A467EA" w:rsidTr="00AD3D18">
        <w:tc>
          <w:tcPr>
            <w:tcW w:w="3114" w:type="dxa"/>
          </w:tcPr>
          <w:p w14:paraId="716BCC78" w14:textId="5583A045" w:rsidR="0073428D" w:rsidRPr="00856969" w:rsidRDefault="0073428D" w:rsidP="00AD3D18">
            <w:pPr>
              <w:rPr>
                <w:b/>
                <w:bCs/>
              </w:rPr>
            </w:pPr>
            <w:r w:rsidRPr="00856969">
              <w:rPr>
                <w:b/>
                <w:bCs/>
              </w:rPr>
              <w:t>Uitvoering</w:t>
            </w:r>
          </w:p>
        </w:tc>
        <w:tc>
          <w:tcPr>
            <w:tcW w:w="5948" w:type="dxa"/>
          </w:tcPr>
          <w:p w14:paraId="1F33606A" w14:textId="4E6DA56B" w:rsidR="0073428D" w:rsidRPr="00AD3D18" w:rsidRDefault="0073428D" w:rsidP="00AD3D18">
            <w:r w:rsidRPr="00AD3D18">
              <w:t>Duo’s</w:t>
            </w:r>
          </w:p>
        </w:tc>
      </w:tr>
      <w:tr w:rsidR="0073428D" w:rsidRPr="0073428D" w14:paraId="1E5FCC34" w14:textId="4C229D6E" w:rsidTr="00AD3D18">
        <w:tc>
          <w:tcPr>
            <w:tcW w:w="3114" w:type="dxa"/>
          </w:tcPr>
          <w:p w14:paraId="63A07971" w14:textId="7B88532A" w:rsidR="0073428D" w:rsidRPr="00856969" w:rsidRDefault="0073428D" w:rsidP="00AD3D18">
            <w:pPr>
              <w:rPr>
                <w:b/>
                <w:bCs/>
              </w:rPr>
            </w:pPr>
            <w:r w:rsidRPr="00856969">
              <w:rPr>
                <w:b/>
                <w:bCs/>
              </w:rPr>
              <w:t>Benodigd</w:t>
            </w:r>
            <w:r w:rsidR="000316AF">
              <w:rPr>
                <w:b/>
                <w:bCs/>
              </w:rPr>
              <w:t>e materialen</w:t>
            </w:r>
          </w:p>
        </w:tc>
        <w:tc>
          <w:tcPr>
            <w:tcW w:w="5948" w:type="dxa"/>
          </w:tcPr>
          <w:p w14:paraId="66FE52E2" w14:textId="7F4165F7" w:rsidR="0073428D" w:rsidRPr="00AD3D18" w:rsidRDefault="0073428D" w:rsidP="00AD3D18">
            <w:r w:rsidRPr="00AD3D18">
              <w:t>Pen</w:t>
            </w:r>
            <w:r w:rsidR="00CA6386">
              <w:t>/stiften</w:t>
            </w:r>
            <w:r w:rsidRPr="00AD3D18">
              <w:t xml:space="preserve"> en papier</w:t>
            </w:r>
          </w:p>
        </w:tc>
      </w:tr>
      <w:tr w:rsidR="0073428D" w:rsidRPr="0073428D" w14:paraId="45D6FA02" w14:textId="45C66D5D" w:rsidTr="00AD3D18">
        <w:tc>
          <w:tcPr>
            <w:tcW w:w="3114" w:type="dxa"/>
          </w:tcPr>
          <w:p w14:paraId="5C29ACCC" w14:textId="05A43F4F" w:rsidR="0073428D" w:rsidRPr="00856969" w:rsidRDefault="0073428D" w:rsidP="00AD3D18">
            <w:pPr>
              <w:rPr>
                <w:b/>
                <w:bCs/>
              </w:rPr>
            </w:pPr>
            <w:r w:rsidRPr="00856969">
              <w:rPr>
                <w:b/>
                <w:bCs/>
              </w:rPr>
              <w:t>Tijdsduur</w:t>
            </w:r>
          </w:p>
        </w:tc>
        <w:tc>
          <w:tcPr>
            <w:tcW w:w="5948" w:type="dxa"/>
          </w:tcPr>
          <w:p w14:paraId="685E6B63" w14:textId="6254ABE5" w:rsidR="0073428D" w:rsidRPr="00AD3D18" w:rsidRDefault="0073428D" w:rsidP="00AD3D18">
            <w:r w:rsidRPr="00AD3D18">
              <w:t>+/- 10 minuten</w:t>
            </w:r>
          </w:p>
        </w:tc>
      </w:tr>
      <w:tr w:rsidR="0073428D" w:rsidRPr="0073428D" w14:paraId="7265C150" w14:textId="68D2D072" w:rsidTr="00AD3D18">
        <w:tc>
          <w:tcPr>
            <w:tcW w:w="3114" w:type="dxa"/>
          </w:tcPr>
          <w:p w14:paraId="6341E7C8" w14:textId="091D6829" w:rsidR="0073428D" w:rsidRPr="00856969" w:rsidRDefault="0073428D" w:rsidP="00AD3D18">
            <w:pPr>
              <w:rPr>
                <w:b/>
                <w:bCs/>
              </w:rPr>
            </w:pPr>
            <w:r w:rsidRPr="00856969">
              <w:rPr>
                <w:b/>
                <w:bCs/>
              </w:rPr>
              <w:t xml:space="preserve">Achtergrondkennis </w:t>
            </w:r>
          </w:p>
        </w:tc>
        <w:tc>
          <w:tcPr>
            <w:tcW w:w="5948" w:type="dxa"/>
          </w:tcPr>
          <w:p w14:paraId="7A93A17E" w14:textId="744B1158" w:rsidR="0073428D" w:rsidRPr="00AD3D18" w:rsidRDefault="0073428D" w:rsidP="00AD3D18">
            <w:r w:rsidRPr="00AD3D18">
              <w:t>Geen vereist</w:t>
            </w:r>
          </w:p>
        </w:tc>
      </w:tr>
      <w:tr w:rsidR="00F25C24" w:rsidRPr="0073428D" w14:paraId="70305066" w14:textId="77777777" w:rsidTr="00AD3D18">
        <w:tc>
          <w:tcPr>
            <w:tcW w:w="3114" w:type="dxa"/>
          </w:tcPr>
          <w:p w14:paraId="0F5690BC" w14:textId="64FD617C" w:rsidR="00F25C24" w:rsidRPr="00856969" w:rsidRDefault="00F25C24" w:rsidP="00AD3D18">
            <w:pPr>
              <w:rPr>
                <w:b/>
                <w:bCs/>
              </w:rPr>
            </w:pPr>
            <w:r>
              <w:rPr>
                <w:b/>
                <w:bCs/>
              </w:rPr>
              <w:t xml:space="preserve">Beperking </w:t>
            </w:r>
          </w:p>
        </w:tc>
        <w:tc>
          <w:tcPr>
            <w:tcW w:w="5948" w:type="dxa"/>
          </w:tcPr>
          <w:p w14:paraId="06FB426F" w14:textId="35A46635" w:rsidR="00F25C24" w:rsidRPr="00AD3D18" w:rsidRDefault="00F25C24" w:rsidP="00AD3D18">
            <w:r>
              <w:t xml:space="preserve">Visueel </w:t>
            </w:r>
          </w:p>
        </w:tc>
      </w:tr>
      <w:tr w:rsidR="00C02EAD" w:rsidRPr="0073428D" w14:paraId="7E359F0D" w14:textId="77777777" w:rsidTr="00AD3D18">
        <w:tc>
          <w:tcPr>
            <w:tcW w:w="3114" w:type="dxa"/>
          </w:tcPr>
          <w:p w14:paraId="29EB6E3D" w14:textId="44FDC36E" w:rsidR="00C02EAD" w:rsidRDefault="00C02EAD" w:rsidP="00AD3D18">
            <w:pPr>
              <w:rPr>
                <w:b/>
                <w:bCs/>
              </w:rPr>
            </w:pPr>
            <w:proofErr w:type="spellStart"/>
            <w:r>
              <w:rPr>
                <w:b/>
                <w:bCs/>
              </w:rPr>
              <w:t>Keywords</w:t>
            </w:r>
            <w:proofErr w:type="spellEnd"/>
          </w:p>
        </w:tc>
        <w:tc>
          <w:tcPr>
            <w:tcW w:w="5948" w:type="dxa"/>
          </w:tcPr>
          <w:p w14:paraId="47F0DC06" w14:textId="5306B767" w:rsidR="00C02EAD" w:rsidRDefault="634BBD05" w:rsidP="00AD3D18">
            <w:r>
              <w:t>Contrast</w:t>
            </w:r>
            <w:r w:rsidR="00C610EF">
              <w:t xml:space="preserve">, alt-tekst, </w:t>
            </w:r>
            <w:r w:rsidR="004C1AF5">
              <w:t>blind, slecht</w:t>
            </w:r>
            <w:r w:rsidR="00AA4006">
              <w:t>ziend</w:t>
            </w:r>
            <w:r w:rsidR="00A812C8">
              <w:t>, duo’s, klassikaal, kleine groepen</w:t>
            </w:r>
            <w:r w:rsidR="005845CB">
              <w:t xml:space="preserve">, </w:t>
            </w:r>
            <w:r w:rsidR="00550826" w:rsidRPr="00EF6648">
              <w:t>toegankelijkheid</w:t>
            </w:r>
          </w:p>
        </w:tc>
      </w:tr>
    </w:tbl>
    <w:p w14:paraId="5A6FCC16" w14:textId="32744A91" w:rsidR="00C31E39" w:rsidRDefault="00481E6F" w:rsidP="00B30075">
      <w:pPr>
        <w:pStyle w:val="Kop2"/>
        <w:rPr>
          <w:rStyle w:val="Kop3Char"/>
        </w:rPr>
      </w:pPr>
      <w:r>
        <w:rPr>
          <w:rStyle w:val="Kop3Char"/>
        </w:rPr>
        <w:t>Doel</w:t>
      </w:r>
    </w:p>
    <w:p w14:paraId="54362D69" w14:textId="4F4D238B" w:rsidR="002D0453" w:rsidRPr="002D0453" w:rsidRDefault="00AE7F8C" w:rsidP="002D0453">
      <w:r>
        <w:t>Het doel van deze activiteit is om bewustwording te creëren rond</w:t>
      </w:r>
      <w:r w:rsidR="00823DAF">
        <w:t xml:space="preserve"> visuele beperkingen en deelnemers te laten ervaren hoe afhankelijk beeldbegri</w:t>
      </w:r>
      <w:r w:rsidR="00D646A3">
        <w:t>p is van een duidelijke beschrijving. Goede beschrijvingen en al</w:t>
      </w:r>
      <w:r w:rsidR="006B058B">
        <w:t xml:space="preserve">ternatieve </w:t>
      </w:r>
      <w:r w:rsidR="00D646A3">
        <w:t>teksten</w:t>
      </w:r>
      <w:r w:rsidR="006B058B">
        <w:t xml:space="preserve"> (alt-te</w:t>
      </w:r>
      <w:r w:rsidR="00236A25">
        <w:t>kst</w:t>
      </w:r>
      <w:r w:rsidR="006B058B">
        <w:t>)</w:t>
      </w:r>
      <w:r w:rsidR="00D646A3">
        <w:t xml:space="preserve"> zijn belangrijk, omdat </w:t>
      </w:r>
      <w:r w:rsidR="009E6712">
        <w:t xml:space="preserve">zij de functie en inhoud van een afbeelding toegankelijk maken voor mensen die deze niet of niet </w:t>
      </w:r>
      <w:r w:rsidR="00E21F7A">
        <w:t xml:space="preserve">goed kunnen zien. </w:t>
      </w:r>
    </w:p>
    <w:p w14:paraId="76D62F86" w14:textId="7BF1E95A" w:rsidR="00160DF9" w:rsidRDefault="001979A0" w:rsidP="00B30075">
      <w:pPr>
        <w:pStyle w:val="Kop2"/>
      </w:pPr>
      <w:r>
        <w:t xml:space="preserve">Context </w:t>
      </w:r>
    </w:p>
    <w:p w14:paraId="6F72EE41" w14:textId="71F1E916" w:rsidR="00B37E0C" w:rsidRDefault="00B37E0C" w:rsidP="00B37E0C">
      <w:r>
        <w:t>Wanneer jij een afbeelding met iemand wilt delen, laat je die afbeelding gewoon zien</w:t>
      </w:r>
      <w:r w:rsidR="00A37797">
        <w:t>,</w:t>
      </w:r>
      <w:r>
        <w:t xml:space="preserve"> dat is de meest vanzelfsprekende manier. Maar wat als de andere persoon de afbeelding niet kan zien? Voor mensen die blind of slechtziend zijn, is een goede beschrijving onmisbaar.</w:t>
      </w:r>
    </w:p>
    <w:p w14:paraId="421723CE" w14:textId="29EFC7E6" w:rsidR="00D06178" w:rsidRDefault="00D06178" w:rsidP="00B37E0C">
      <w:r w:rsidRPr="00D06178">
        <w:t xml:space="preserve">In deze oefening stappen deelnemers even uit hun vanzelfsprekende afhankelijkheid van zicht. Door alleen te werken met gesproken beschrijvingen, ervaren zij hoe snel details verloren gaan, hoe belangrijk concrete taal en context zijn, en waarom goede </w:t>
      </w:r>
      <w:r w:rsidR="006917A0">
        <w:t>beschrijvingen</w:t>
      </w:r>
      <w:r w:rsidR="00DA4480">
        <w:t>,</w:t>
      </w:r>
      <w:r w:rsidR="006917A0">
        <w:t xml:space="preserve"> </w:t>
      </w:r>
      <w:r w:rsidRPr="00D06178">
        <w:t>alt-teksten en mondelinge beschrijvingen cruciaal zijn voor toegankelijke communicatie.</w:t>
      </w:r>
    </w:p>
    <w:p w14:paraId="784687CC" w14:textId="5AC5BA29" w:rsidR="00B37E0C" w:rsidRPr="00B37E0C" w:rsidRDefault="00B37E0C" w:rsidP="00B37E0C">
      <w:r>
        <w:t>Op het web geldt hetzelfde principe: afbeeldingen hebben een alternatieve tekst</w:t>
      </w:r>
      <w:r w:rsidR="00236A25">
        <w:t xml:space="preserve"> </w:t>
      </w:r>
      <w:r>
        <w:t xml:space="preserve">nodig zodat schermlezers de inhoud kunnen voorlezen aan gebruikers die de afbeelding niet kunnen zien. Deze activiteit laat </w:t>
      </w:r>
      <w:r w:rsidR="00BB3AB7">
        <w:t>de deelnemer</w:t>
      </w:r>
      <w:r w:rsidR="00930D3B">
        <w:t xml:space="preserve"> </w:t>
      </w:r>
      <w:r>
        <w:t>ervaren</w:t>
      </w:r>
      <w:r w:rsidR="00930D3B">
        <w:t xml:space="preserve"> hoe belangrijk een goede beschrijving is</w:t>
      </w:r>
      <w:r>
        <w:t>.</w:t>
      </w:r>
    </w:p>
    <w:p w14:paraId="01169CD7" w14:textId="4FF9CF14" w:rsidR="0059267B" w:rsidRDefault="0059267B" w:rsidP="0059267B">
      <w:pPr>
        <w:pStyle w:val="Kop3"/>
      </w:pPr>
      <w:r>
        <w:lastRenderedPageBreak/>
        <w:t>Instructies</w:t>
      </w:r>
      <w:r w:rsidR="006C0A3A">
        <w:t xml:space="preserve"> voor studenten (ook in </w:t>
      </w:r>
      <w:r w:rsidR="006041F5">
        <w:t>PPT-vorm</w:t>
      </w:r>
      <w:r w:rsidR="006C0A3A">
        <w:t>)</w:t>
      </w:r>
    </w:p>
    <w:p w14:paraId="25EF0FCF" w14:textId="26A64EB6" w:rsidR="00F778B2" w:rsidRPr="00F778B2" w:rsidRDefault="00F778B2" w:rsidP="00F778B2">
      <w:pPr>
        <w:pStyle w:val="Lijstalinea"/>
        <w:numPr>
          <w:ilvl w:val="0"/>
          <w:numId w:val="21"/>
        </w:numPr>
      </w:pPr>
      <w:r w:rsidRPr="00F778B2">
        <w:t>Vorm duo's en bepaal wie als eerste begint.</w:t>
      </w:r>
    </w:p>
    <w:p w14:paraId="6F663A49" w14:textId="587E3700" w:rsidR="00F778B2" w:rsidRPr="00F778B2" w:rsidRDefault="00F778B2" w:rsidP="00F778B2">
      <w:pPr>
        <w:pStyle w:val="Lijstalinea"/>
        <w:numPr>
          <w:ilvl w:val="0"/>
          <w:numId w:val="21"/>
        </w:numPr>
      </w:pPr>
      <w:r w:rsidRPr="00F778B2">
        <w:t>Pak twee vellen papier, een harde ondergrond (bijv. klembord) en een stift per persoon.</w:t>
      </w:r>
    </w:p>
    <w:p w14:paraId="328E1333" w14:textId="22D46620" w:rsidR="00F778B2" w:rsidRPr="00F778B2" w:rsidRDefault="00F778B2" w:rsidP="00F778B2">
      <w:pPr>
        <w:pStyle w:val="Lijstalinea"/>
        <w:numPr>
          <w:ilvl w:val="0"/>
          <w:numId w:val="21"/>
        </w:numPr>
      </w:pPr>
      <w:r w:rsidRPr="00F778B2">
        <w:t>Ga met jullie ruggen naar elkaar toe zitten, zodat je elkaars papier niet kunt zien.</w:t>
      </w:r>
    </w:p>
    <w:p w14:paraId="57683713" w14:textId="448A9D4D" w:rsidR="0059267B" w:rsidRDefault="00F778B2" w:rsidP="00F778B2">
      <w:pPr>
        <w:pStyle w:val="Lijstalinea"/>
        <w:numPr>
          <w:ilvl w:val="0"/>
          <w:numId w:val="21"/>
        </w:numPr>
      </w:pPr>
      <w:r w:rsidRPr="00F778B2">
        <w:t>Degene die begint maakt een abstracte tekening. Terwijl je tekent, beschrijf je hardop wat je tekent</w:t>
      </w:r>
      <w:r w:rsidR="006F2861">
        <w:t>,</w:t>
      </w:r>
      <w:r w:rsidRPr="00F778B2">
        <w:t xml:space="preserve"> zo concreet en precies mogelijk.</w:t>
      </w:r>
    </w:p>
    <w:p w14:paraId="3B64A705" w14:textId="68CD98E3" w:rsidR="00F778B2" w:rsidRDefault="00485750" w:rsidP="00F778B2">
      <w:pPr>
        <w:pStyle w:val="Lijstalinea"/>
        <w:numPr>
          <w:ilvl w:val="1"/>
          <w:numId w:val="21"/>
        </w:numPr>
      </w:pPr>
      <w:r>
        <w:t>Niet: “Ik teken nu een huisje in het midden”</w:t>
      </w:r>
    </w:p>
    <w:p w14:paraId="370745D5" w14:textId="6C605A44" w:rsidR="00485750" w:rsidRDefault="00A93140" w:rsidP="00F778B2">
      <w:pPr>
        <w:pStyle w:val="Lijstalinea"/>
        <w:numPr>
          <w:ilvl w:val="1"/>
          <w:numId w:val="21"/>
        </w:numPr>
      </w:pPr>
      <w:r>
        <w:t xml:space="preserve">Wel: </w:t>
      </w:r>
      <w:r w:rsidR="00C65400" w:rsidRPr="00C65400">
        <w:t xml:space="preserve">"Ik teken een vierkant in het midden van het papier. </w:t>
      </w:r>
      <w:r w:rsidR="007115DC" w:rsidRPr="00C65400">
        <w:t>Boven op</w:t>
      </w:r>
      <w:r w:rsidR="00C65400">
        <w:t xml:space="preserve"> </w:t>
      </w:r>
      <w:r w:rsidR="00C65400" w:rsidRPr="00C65400">
        <w:t>het vierkant teken ik een driehoek.</w:t>
      </w:r>
      <w:r>
        <w:t xml:space="preserve">” </w:t>
      </w:r>
    </w:p>
    <w:p w14:paraId="17685E36" w14:textId="0F41BA3C" w:rsidR="007115DC" w:rsidRDefault="007115DC" w:rsidP="007115DC">
      <w:pPr>
        <w:pStyle w:val="Lijstalinea"/>
        <w:numPr>
          <w:ilvl w:val="0"/>
          <w:numId w:val="22"/>
        </w:numPr>
      </w:pPr>
      <w:r>
        <w:t>De ander probeert op basis van de beschrijving dezelfde tekening te maken op het eigen vel papier.</w:t>
      </w:r>
      <w:r w:rsidR="00C23B53">
        <w:t xml:space="preserve"> </w:t>
      </w:r>
      <w:r w:rsidR="001F656C" w:rsidRPr="001F656C">
        <w:t xml:space="preserve">Er mogen </w:t>
      </w:r>
      <w:r w:rsidR="001F656C" w:rsidRPr="001F656C">
        <w:rPr>
          <w:b/>
          <w:bCs/>
        </w:rPr>
        <w:t>geen vragen</w:t>
      </w:r>
      <w:r w:rsidR="001F656C" w:rsidRPr="001F656C">
        <w:t xml:space="preserve"> worden gesteld.</w:t>
      </w:r>
      <w:r w:rsidR="006F441B">
        <w:t xml:space="preserve"> </w:t>
      </w:r>
    </w:p>
    <w:p w14:paraId="19F2FD3C" w14:textId="77777777" w:rsidR="007115DC" w:rsidRDefault="007115DC" w:rsidP="007115DC">
      <w:pPr>
        <w:pStyle w:val="Lijstalinea"/>
        <w:numPr>
          <w:ilvl w:val="0"/>
          <w:numId w:val="22"/>
        </w:numPr>
      </w:pPr>
      <w:r>
        <w:t>Houd daarna de tekeningen naast elkaar: lijken ze op elkaar? Waren de omschrijvingen duidelijk genoeg?</w:t>
      </w:r>
    </w:p>
    <w:p w14:paraId="406DB724" w14:textId="59277F83" w:rsidR="007115DC" w:rsidRDefault="007115DC" w:rsidP="007115DC">
      <w:pPr>
        <w:pStyle w:val="Lijstalinea"/>
        <w:numPr>
          <w:ilvl w:val="0"/>
          <w:numId w:val="22"/>
        </w:numPr>
      </w:pPr>
      <w:r>
        <w:t>Wissel van rol en herhaal de oefening.</w:t>
      </w:r>
      <w:r w:rsidR="00956896">
        <w:t xml:space="preserve"> Teken nu bijvoorbeeld een voorwerp.</w:t>
      </w:r>
    </w:p>
    <w:p w14:paraId="570583E4" w14:textId="42D47E23" w:rsidR="007115DC" w:rsidRDefault="007115DC" w:rsidP="00B30075">
      <w:pPr>
        <w:pStyle w:val="Kop2"/>
        <w:rPr>
          <w:rStyle w:val="Kop3Char"/>
        </w:rPr>
      </w:pPr>
      <w:r>
        <w:rPr>
          <w:rStyle w:val="Kop3Char"/>
        </w:rPr>
        <w:t xml:space="preserve">Reflectie </w:t>
      </w:r>
    </w:p>
    <w:p w14:paraId="4D072CE6" w14:textId="4A7A1BF6" w:rsidR="00D61DFC" w:rsidRPr="00D61DFC" w:rsidRDefault="00D61DFC" w:rsidP="00D61DFC">
      <w:r w:rsidRPr="00D61DFC">
        <w:t xml:space="preserve">Sta na afloop kort stil bij de ervaring. </w:t>
      </w:r>
      <w:r w:rsidR="00956896">
        <w:t>Enkele v</w:t>
      </w:r>
      <w:r w:rsidR="00C403C7">
        <w:t>oorbeeld</w:t>
      </w:r>
      <w:r w:rsidR="002F4E19">
        <w:t>en van</w:t>
      </w:r>
      <w:r w:rsidR="00C403C7">
        <w:t xml:space="preserve"> </w:t>
      </w:r>
      <w:r w:rsidR="006D0B61">
        <w:t>reflectievragen voor de nabespreking</w:t>
      </w:r>
      <w:r w:rsidRPr="00D61DFC">
        <w:t>:</w:t>
      </w:r>
    </w:p>
    <w:p w14:paraId="2648BBE6" w14:textId="77777777" w:rsidR="00FB4AD4" w:rsidRDefault="00FB4AD4" w:rsidP="00FB4AD4">
      <w:pPr>
        <w:pStyle w:val="Lijstalinea"/>
        <w:numPr>
          <w:ilvl w:val="0"/>
          <w:numId w:val="23"/>
        </w:numPr>
      </w:pPr>
      <w:r>
        <w:t>Hoe duidelijk vond je de uitleg van je partner?</w:t>
      </w:r>
    </w:p>
    <w:p w14:paraId="6344A221" w14:textId="4462CA5F" w:rsidR="00A60268" w:rsidRDefault="007E3790" w:rsidP="00A60268">
      <w:pPr>
        <w:pStyle w:val="Lijstalinea"/>
        <w:numPr>
          <w:ilvl w:val="0"/>
          <w:numId w:val="23"/>
        </w:numPr>
      </w:pPr>
      <w:r w:rsidRPr="007E3790">
        <w:t>Was het makkelijk of juist lastig om de tekening te beschrijven of na te maken?</w:t>
      </w:r>
      <w:r w:rsidR="002C460A">
        <w:t xml:space="preserve"> Wat maakte het makkelijk of juist lastig?</w:t>
      </w:r>
    </w:p>
    <w:p w14:paraId="384A1231" w14:textId="77777777" w:rsidR="00A60268" w:rsidRDefault="00A60268" w:rsidP="00A60268">
      <w:pPr>
        <w:pStyle w:val="Lijstalinea"/>
        <w:numPr>
          <w:ilvl w:val="0"/>
          <w:numId w:val="23"/>
        </w:numPr>
      </w:pPr>
      <w:r>
        <w:t>Waar ontstond verwarring tijdens het luisteren of uitleggen?</w:t>
      </w:r>
    </w:p>
    <w:p w14:paraId="5512CFBD" w14:textId="77777777" w:rsidR="00A60268" w:rsidRDefault="00A60268" w:rsidP="00A60268">
      <w:pPr>
        <w:pStyle w:val="Lijstalinea"/>
        <w:numPr>
          <w:ilvl w:val="0"/>
          <w:numId w:val="23"/>
        </w:numPr>
      </w:pPr>
      <w:r>
        <w:t>Wat viel je op toen jullie de tekeningen naast elkaar legden?</w:t>
      </w:r>
    </w:p>
    <w:p w14:paraId="33C1B3DB" w14:textId="77777777" w:rsidR="00A60268" w:rsidRDefault="00A60268" w:rsidP="00A60268">
      <w:pPr>
        <w:pStyle w:val="Lijstalinea"/>
        <w:numPr>
          <w:ilvl w:val="0"/>
          <w:numId w:val="23"/>
        </w:numPr>
      </w:pPr>
      <w:r>
        <w:t>Wat zou je een volgende keer anders doen in je manier van uitleg geven of luisteren?</w:t>
      </w:r>
    </w:p>
    <w:p w14:paraId="7D132811" w14:textId="57DFC1E2" w:rsidR="00B30075" w:rsidRDefault="00D61DFC" w:rsidP="00A60268">
      <w:r w:rsidRPr="00D61DFC">
        <w:t xml:space="preserve">Koppel de reflectie aan de praktijk: </w:t>
      </w:r>
      <w:r w:rsidR="0033774E">
        <w:t>W</w:t>
      </w:r>
      <w:r w:rsidR="00AD6A71">
        <w:t>at betekent dit voor jou als</w:t>
      </w:r>
      <w:r w:rsidR="0033774E">
        <w:t xml:space="preserve"> ontwerper/ontwikkelaar? </w:t>
      </w:r>
      <w:r w:rsidRPr="00D61DFC">
        <w:t xml:space="preserve"> Hoe vertaalt dit zich naar het schrijven van een alt-tekst voor een afbeelding op een website?"</w:t>
      </w:r>
    </w:p>
    <w:p w14:paraId="23424D33" w14:textId="77777777" w:rsidR="00957496" w:rsidRDefault="00957496" w:rsidP="00957496">
      <w:pPr>
        <w:pStyle w:val="Kop3"/>
        <w:rPr>
          <w:rStyle w:val="Kop3Char"/>
        </w:rPr>
      </w:pPr>
      <w:r w:rsidRPr="00F10A93">
        <w:rPr>
          <w:rStyle w:val="Kop3Char"/>
        </w:rPr>
        <w:t>Voorbereidingstips</w:t>
      </w:r>
    </w:p>
    <w:p w14:paraId="2AF82DB5" w14:textId="2A55EEF8" w:rsidR="0094109B" w:rsidRPr="0094109B" w:rsidRDefault="0094109B" w:rsidP="00402887">
      <w:pPr>
        <w:pStyle w:val="Lijstalinea"/>
        <w:numPr>
          <w:ilvl w:val="0"/>
          <w:numId w:val="26"/>
        </w:numPr>
      </w:pPr>
      <w:r w:rsidRPr="0094109B">
        <w:t xml:space="preserve">Zorg voor voldoende ruimte in het lokaal zodat duo's met de rug naar elkaar kunnen zitten </w:t>
      </w:r>
      <w:r w:rsidR="00D73789">
        <w:t>en goed elkaar kunnen horen</w:t>
      </w:r>
      <w:r w:rsidRPr="0094109B">
        <w:t>.</w:t>
      </w:r>
    </w:p>
    <w:p w14:paraId="0DFE50F3" w14:textId="3E1DEF17" w:rsidR="0094109B" w:rsidRPr="0094109B" w:rsidRDefault="00A72EA4" w:rsidP="00402887">
      <w:pPr>
        <w:pStyle w:val="Lijstalinea"/>
        <w:numPr>
          <w:ilvl w:val="0"/>
          <w:numId w:val="26"/>
        </w:numPr>
      </w:pPr>
      <w:r>
        <w:t>Toon de instructies</w:t>
      </w:r>
      <w:r w:rsidR="00197B75">
        <w:t xml:space="preserve"> (</w:t>
      </w:r>
      <w:r w:rsidR="00C110A2">
        <w:t>De k</w:t>
      </w:r>
      <w:r w:rsidR="00540738">
        <w:t>racht van beschrijving.ppt</w:t>
      </w:r>
      <w:r w:rsidR="00197B75">
        <w:t>)</w:t>
      </w:r>
      <w:r>
        <w:t xml:space="preserve"> </w:t>
      </w:r>
      <w:r w:rsidR="0009299E">
        <w:t>aan de</w:t>
      </w:r>
      <w:r>
        <w:t xml:space="preserve"> studenten op </w:t>
      </w:r>
      <w:r w:rsidR="00197B75">
        <w:t xml:space="preserve">het bord of print </w:t>
      </w:r>
      <w:r w:rsidR="005349C3">
        <w:t xml:space="preserve">deze </w:t>
      </w:r>
      <w:r w:rsidR="00EF440E">
        <w:t xml:space="preserve">en deel ze met hen. </w:t>
      </w:r>
    </w:p>
    <w:p w14:paraId="79D90380" w14:textId="77777777" w:rsidR="007259D4" w:rsidRDefault="0094109B" w:rsidP="00402887">
      <w:pPr>
        <w:pStyle w:val="Lijstalinea"/>
        <w:numPr>
          <w:ilvl w:val="0"/>
          <w:numId w:val="26"/>
        </w:numPr>
      </w:pPr>
      <w:r w:rsidRPr="0094109B">
        <w:t>Zorg voor klemborden of andere harde ondergronden als het lokaal geen losse tafels heeft.</w:t>
      </w:r>
    </w:p>
    <w:p w14:paraId="2848D49B" w14:textId="14FA5960" w:rsidR="007259D4" w:rsidRDefault="007259D4" w:rsidP="007259D4">
      <w:pPr>
        <w:pStyle w:val="Kop3"/>
      </w:pPr>
      <w:r w:rsidRPr="007259D4">
        <w:t>Variaties</w:t>
      </w:r>
    </w:p>
    <w:p w14:paraId="018F28AE" w14:textId="10287D20" w:rsidR="00947CBB" w:rsidRDefault="00947CBB" w:rsidP="00947CBB">
      <w:r w:rsidRPr="00947CBB">
        <w:rPr>
          <w:rStyle w:val="Kop4Char"/>
        </w:rPr>
        <w:t>Klassikaal:</w:t>
      </w:r>
      <w:r>
        <w:t xml:space="preserve"> De docent of een student maakt een abstracte tekening en beschrijft deze hardop voor de hele klas. De rest tekent mee op basis van de beschrijving. Bespreek daarna de verschillende resultaten</w:t>
      </w:r>
      <w:r w:rsidR="000C08F7">
        <w:t>,</w:t>
      </w:r>
      <w:r>
        <w:t xml:space="preserve"> de variatie laat zien hoe verschillend mensen dezelfde beschrijving interpreteren.</w:t>
      </w:r>
    </w:p>
    <w:p w14:paraId="6C1854AE" w14:textId="77777777" w:rsidR="00947CBB" w:rsidRDefault="00947CBB" w:rsidP="00947CBB"/>
    <w:p w14:paraId="425367DB" w14:textId="469B4BC0" w:rsidR="00947CBB" w:rsidRDefault="00947CBB" w:rsidP="00947CBB">
      <w:r w:rsidRPr="00947CBB">
        <w:rPr>
          <w:rStyle w:val="Kop4Char"/>
        </w:rPr>
        <w:t>In kleine groepen (3–4 personen):</w:t>
      </w:r>
      <w:r>
        <w:t xml:space="preserve"> Selecteer drie foto</w:t>
      </w:r>
      <w:r w:rsidR="001464AE">
        <w:t>’</w:t>
      </w:r>
      <w:r>
        <w:t>s</w:t>
      </w:r>
      <w:r w:rsidR="001464AE">
        <w:t xml:space="preserve"> met hetzelfde onderwerp, die duidelijk op elkaar </w:t>
      </w:r>
      <w:r w:rsidR="00E3693C">
        <w:t xml:space="preserve">lijken </w:t>
      </w:r>
      <w:r w:rsidR="001464AE">
        <w:t>maar toch in details van elkaar verschillen (</w:t>
      </w:r>
      <w:r w:rsidR="00963655">
        <w:t>bijvoorbeeld drie verschillende huizen, drie stoelen of drie straatbeelden</w:t>
      </w:r>
      <w:r w:rsidR="007344FE">
        <w:t>)</w:t>
      </w:r>
      <w:r>
        <w:t>. Eén student beschrijft één foto mondeling</w:t>
      </w:r>
      <w:r w:rsidR="00960DA2">
        <w:t>,</w:t>
      </w:r>
      <w:r>
        <w:t xml:space="preserve"> de anderen mogen de foto's niet zien. Zij kiezen daarna welke van de drie foto's beschreven werd. Dit traint zowel het beschrijven als het luisteren naar beschrijvingen.</w:t>
      </w:r>
    </w:p>
    <w:p w14:paraId="0B0A5BBA" w14:textId="2AB825B9" w:rsidR="002259C4" w:rsidRDefault="00947CBB" w:rsidP="00C87159">
      <w:r w:rsidRPr="00947CBB">
        <w:rPr>
          <w:rStyle w:val="Kop4Char"/>
        </w:rPr>
        <w:t>Verdieping:</w:t>
      </w:r>
      <w:r>
        <w:t xml:space="preserve"> Laat studenten de alt-teksten van afbeeldingen op een bestaande website beoordelen: zijn ze aanwezig, accuraat en informatief? Of ontbreken ze? Studenten rapporteren hun bevindingen terug aan de groep.</w:t>
      </w:r>
    </w:p>
    <w:p w14:paraId="307E2669" w14:textId="575B3DE8" w:rsidR="008D1653" w:rsidRDefault="008D1653" w:rsidP="008D1653">
      <w:pPr>
        <w:pStyle w:val="Kop3"/>
      </w:pPr>
      <w:r>
        <w:t xml:space="preserve">Handige links: </w:t>
      </w:r>
    </w:p>
    <w:p w14:paraId="2F35D87A" w14:textId="23DEAC21" w:rsidR="00C87159" w:rsidRPr="00C87159" w:rsidRDefault="00991427" w:rsidP="00C87159">
      <w:pPr>
        <w:rPr>
          <w:b/>
          <w:bCs/>
        </w:rPr>
      </w:pPr>
      <w:r>
        <w:t>Voor meer informatie over</w:t>
      </w:r>
      <w:r w:rsidR="00C87159" w:rsidRPr="00C87159">
        <w:t xml:space="preserve"> </w:t>
      </w:r>
      <w:r w:rsidR="0099232C">
        <w:t xml:space="preserve">het schrijven van </w:t>
      </w:r>
      <w:r w:rsidR="00C87159" w:rsidRPr="00C87159">
        <w:t>een goede alt tekst</w:t>
      </w:r>
      <w:r w:rsidR="00166292">
        <w:t xml:space="preserve">: </w:t>
      </w:r>
    </w:p>
    <w:p w14:paraId="0BABDE65" w14:textId="3FBE9570" w:rsidR="00CC7CFB" w:rsidRPr="00B606E5" w:rsidRDefault="00EE3815" w:rsidP="00947CBB">
      <w:hyperlink r:id="rId15" w:history="1">
        <w:r w:rsidRPr="00EE3815">
          <w:rPr>
            <w:rStyle w:val="Hyperlink"/>
          </w:rPr>
          <w:t>Hoe houd je je website toegankelijk? | Accessibility.nl</w:t>
        </w:r>
      </w:hyperlink>
    </w:p>
    <w:sectPr w:rsidR="00CC7CFB" w:rsidRPr="00B606E5" w:rsidSect="000C109F">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A47E0" w14:textId="77777777" w:rsidR="003A42FA" w:rsidRDefault="003A42FA" w:rsidP="000C109F">
      <w:pPr>
        <w:spacing w:after="0" w:line="240" w:lineRule="auto"/>
      </w:pPr>
      <w:r>
        <w:separator/>
      </w:r>
    </w:p>
  </w:endnote>
  <w:endnote w:type="continuationSeparator" w:id="0">
    <w:p w14:paraId="52F921C1" w14:textId="77777777" w:rsidR="003A42FA" w:rsidRDefault="003A42FA" w:rsidP="000C109F">
      <w:pPr>
        <w:spacing w:after="0" w:line="240" w:lineRule="auto"/>
      </w:pPr>
      <w:r>
        <w:continuationSeparator/>
      </w:r>
    </w:p>
  </w:endnote>
  <w:endnote w:type="continuationNotice" w:id="1">
    <w:p w14:paraId="5F34D512" w14:textId="77777777" w:rsidR="003A42FA" w:rsidRDefault="003A42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C9DEDDD5-042E-49B4-965A-52971BBACD25}"/>
    <w:embedBold r:id="rId2" w:fontKey="{7FE58170-6A1D-4043-B530-1666DB08DD4A}"/>
    <w:embedItalic r:id="rId3" w:fontKey="{DB5A84A0-79DA-4F41-9B48-37F6228DA2A7}"/>
  </w:font>
  <w:font w:name="Consolas">
    <w:panose1 w:val="020B0609020204030204"/>
    <w:charset w:val="00"/>
    <w:family w:val="modern"/>
    <w:pitch w:val="fixed"/>
    <w:sig w:usb0="E00006FF" w:usb1="0000FCFF" w:usb2="00000001" w:usb3="00000000" w:csb0="0000019F" w:csb1="00000000"/>
    <w:embedRegular r:id="rId4" w:fontKey="{C0C01C8A-7034-44ED-89B0-003CF142F8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5DBB" w14:textId="77777777" w:rsidR="000C109F" w:rsidRDefault="000C109F" w:rsidP="000C109F">
    <w:pPr>
      <w:pStyle w:val="Voettekst"/>
      <w:jc w:val="right"/>
    </w:pPr>
    <w:r>
      <w:fldChar w:fldCharType="begin"/>
    </w:r>
    <w:r>
      <w:instrText>PAGE   \* MERGEFORMAT</w:instrText>
    </w:r>
    <w:r>
      <w:fldChar w:fldCharType="separate"/>
    </w:r>
    <w:r>
      <w:t>1</w:t>
    </w:r>
    <w:r>
      <w:fldChar w:fldCharType="end"/>
    </w:r>
    <w:r>
      <w:rPr>
        <w:noProof/>
      </w:rPr>
      <w:drawing>
        <wp:anchor distT="0" distB="0" distL="114300" distR="114300" simplePos="0" relativeHeight="251658240" behindDoc="1" locked="0" layoutInCell="1" allowOverlap="1" wp14:anchorId="14A83555" wp14:editId="1412B840">
          <wp:simplePos x="0" y="0"/>
          <wp:positionH relativeFrom="page">
            <wp:posOffset>3239135</wp:posOffset>
          </wp:positionH>
          <wp:positionV relativeFrom="paragraph">
            <wp:posOffset>-50165</wp:posOffset>
          </wp:positionV>
          <wp:extent cx="1080000" cy="306000"/>
          <wp:effectExtent l="0" t="0" r="6350" b="0"/>
          <wp:wrapNone/>
          <wp:docPr id="7144375" name="Afbeelding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375" name="Afbeelding 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30600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6444E" w14:textId="77777777" w:rsidR="007E1B03" w:rsidRDefault="007E1B03">
    <w:pPr>
      <w:pStyle w:val="Voettekst"/>
    </w:pPr>
    <w:r w:rsidRPr="00466531">
      <w:rPr>
        <w:noProof/>
      </w:rPr>
      <w:drawing>
        <wp:anchor distT="0" distB="0" distL="114300" distR="114300" simplePos="0" relativeHeight="251658242" behindDoc="1" locked="0" layoutInCell="1" allowOverlap="1" wp14:anchorId="2D3335D5" wp14:editId="20A50A44">
          <wp:simplePos x="0" y="0"/>
          <wp:positionH relativeFrom="page">
            <wp:posOffset>6480810</wp:posOffset>
          </wp:positionH>
          <wp:positionV relativeFrom="page">
            <wp:posOffset>9621520</wp:posOffset>
          </wp:positionV>
          <wp:extent cx="1076400" cy="1076400"/>
          <wp:effectExtent l="0" t="0" r="9525" b="9525"/>
          <wp:wrapNone/>
          <wp:docPr id="29415437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9228" name="Graphic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rot="16200000">
                    <a:off x="0" y="0"/>
                    <a:ext cx="1076400" cy="10764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431F2" w14:textId="77777777" w:rsidR="003A42FA" w:rsidRDefault="003A42FA" w:rsidP="000C109F">
      <w:pPr>
        <w:spacing w:after="0" w:line="240" w:lineRule="auto"/>
      </w:pPr>
      <w:r>
        <w:separator/>
      </w:r>
    </w:p>
  </w:footnote>
  <w:footnote w:type="continuationSeparator" w:id="0">
    <w:p w14:paraId="11DF3A0B" w14:textId="77777777" w:rsidR="003A42FA" w:rsidRDefault="003A42FA" w:rsidP="000C109F">
      <w:pPr>
        <w:spacing w:after="0" w:line="240" w:lineRule="auto"/>
      </w:pPr>
      <w:r>
        <w:continuationSeparator/>
      </w:r>
    </w:p>
  </w:footnote>
  <w:footnote w:type="continuationNotice" w:id="1">
    <w:p w14:paraId="2B76E015" w14:textId="77777777" w:rsidR="003A42FA" w:rsidRDefault="003A42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0788" w14:textId="77777777" w:rsidR="000C109F" w:rsidRDefault="000C109F">
    <w:pPr>
      <w:pStyle w:val="Koptekst"/>
    </w:pPr>
    <w:r w:rsidRPr="00987978">
      <w:rPr>
        <w:noProof/>
      </w:rPr>
      <w:drawing>
        <wp:anchor distT="0" distB="0" distL="114300" distR="114300" simplePos="0" relativeHeight="251658241" behindDoc="1" locked="0" layoutInCell="1" allowOverlap="1" wp14:anchorId="212B0BE9" wp14:editId="0B74A345">
          <wp:simplePos x="0" y="0"/>
          <wp:positionH relativeFrom="page">
            <wp:posOffset>669235</wp:posOffset>
          </wp:positionH>
          <wp:positionV relativeFrom="page">
            <wp:posOffset>215348</wp:posOffset>
          </wp:positionV>
          <wp:extent cx="1569600" cy="349200"/>
          <wp:effectExtent l="0" t="0" r="0" b="0"/>
          <wp:wrapNone/>
          <wp:docPr id="35093954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39545" name="Graphic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69600" cy="349200"/>
                  </a:xfrm>
                  <a:prstGeom prst="rect">
                    <a:avLst/>
                  </a:prstGeom>
                </pic:spPr>
              </pic:pic>
            </a:graphicData>
          </a:graphic>
          <wp14:sizeRelH relativeFrom="margin">
            <wp14:pctWidth>0</wp14:pctWidth>
          </wp14:sizeRelH>
          <wp14:sizeRelV relativeFrom="margin">
            <wp14:pctHeight>0</wp14:pctHeight>
          </wp14:sizeRelV>
        </wp:anchor>
      </w:drawing>
    </w:r>
  </w:p>
  <w:p w14:paraId="51E1C8B8" w14:textId="77777777" w:rsidR="000C109F" w:rsidRDefault="000C109F">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5AEF422"/>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C242D5E2"/>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9E521FCA"/>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0F52FB20"/>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FF38C65C"/>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A29996"/>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12DAD2"/>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2400188"/>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B5E219E"/>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C3BED6DC"/>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26DE55C4"/>
    <w:multiLevelType w:val="hybridMultilevel"/>
    <w:tmpl w:val="0B0E5BC2"/>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 w15:restartNumberingAfterBreak="0">
    <w:nsid w:val="27AC2377"/>
    <w:multiLevelType w:val="hybridMultilevel"/>
    <w:tmpl w:val="38103028"/>
    <w:lvl w:ilvl="0" w:tplc="0413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6673D4"/>
    <w:multiLevelType w:val="multilevel"/>
    <w:tmpl w:val="D502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FE7BF3"/>
    <w:multiLevelType w:val="multilevel"/>
    <w:tmpl w:val="EAC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1B668E"/>
    <w:multiLevelType w:val="hybridMultilevel"/>
    <w:tmpl w:val="4A6EC8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ADA7E55"/>
    <w:multiLevelType w:val="multilevel"/>
    <w:tmpl w:val="A328D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7B0876"/>
    <w:multiLevelType w:val="multilevel"/>
    <w:tmpl w:val="AA6A1FD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4C145E91"/>
    <w:multiLevelType w:val="hybridMultilevel"/>
    <w:tmpl w:val="684E11A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4EDA4E3E"/>
    <w:multiLevelType w:val="multilevel"/>
    <w:tmpl w:val="B660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4F2FBA"/>
    <w:multiLevelType w:val="hybridMultilevel"/>
    <w:tmpl w:val="8102A3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D380AA1"/>
    <w:multiLevelType w:val="multilevel"/>
    <w:tmpl w:val="F5D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D620E8"/>
    <w:multiLevelType w:val="multilevel"/>
    <w:tmpl w:val="1890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34204C"/>
    <w:multiLevelType w:val="hybridMultilevel"/>
    <w:tmpl w:val="9D08A35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45B0C08"/>
    <w:multiLevelType w:val="hybridMultilevel"/>
    <w:tmpl w:val="8B1E681A"/>
    <w:lvl w:ilvl="0" w:tplc="FE5A7172">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7CC27F7D"/>
    <w:multiLevelType w:val="hybridMultilevel"/>
    <w:tmpl w:val="898641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09620688">
    <w:abstractNumId w:val="9"/>
  </w:num>
  <w:num w:numId="2" w16cid:durableId="1345479877">
    <w:abstractNumId w:val="7"/>
  </w:num>
  <w:num w:numId="3" w16cid:durableId="677581142">
    <w:abstractNumId w:val="6"/>
  </w:num>
  <w:num w:numId="4" w16cid:durableId="1307272117">
    <w:abstractNumId w:val="5"/>
  </w:num>
  <w:num w:numId="5" w16cid:durableId="1509759463">
    <w:abstractNumId w:val="4"/>
  </w:num>
  <w:num w:numId="6" w16cid:durableId="1986544254">
    <w:abstractNumId w:val="3"/>
  </w:num>
  <w:num w:numId="7" w16cid:durableId="443229006">
    <w:abstractNumId w:val="2"/>
  </w:num>
  <w:num w:numId="8" w16cid:durableId="838891592">
    <w:abstractNumId w:val="1"/>
  </w:num>
  <w:num w:numId="9" w16cid:durableId="854729106">
    <w:abstractNumId w:val="0"/>
  </w:num>
  <w:num w:numId="10" w16cid:durableId="1679501827">
    <w:abstractNumId w:val="8"/>
  </w:num>
  <w:num w:numId="11" w16cid:durableId="1771049081">
    <w:abstractNumId w:val="8"/>
  </w:num>
  <w:num w:numId="12" w16cid:durableId="498468783">
    <w:abstractNumId w:val="23"/>
  </w:num>
  <w:num w:numId="13" w16cid:durableId="1777168618">
    <w:abstractNumId w:val="16"/>
  </w:num>
  <w:num w:numId="14" w16cid:durableId="1202014308">
    <w:abstractNumId w:val="20"/>
  </w:num>
  <w:num w:numId="15" w16cid:durableId="1831631888">
    <w:abstractNumId w:val="21"/>
  </w:num>
  <w:num w:numId="16" w16cid:durableId="764349945">
    <w:abstractNumId w:val="13"/>
  </w:num>
  <w:num w:numId="17" w16cid:durableId="915090365">
    <w:abstractNumId w:val="18"/>
  </w:num>
  <w:num w:numId="18" w16cid:durableId="1432777305">
    <w:abstractNumId w:val="15"/>
  </w:num>
  <w:num w:numId="19" w16cid:durableId="782267916">
    <w:abstractNumId w:val="24"/>
  </w:num>
  <w:num w:numId="20" w16cid:durableId="685400308">
    <w:abstractNumId w:val="17"/>
  </w:num>
  <w:num w:numId="21" w16cid:durableId="1342002989">
    <w:abstractNumId w:val="11"/>
  </w:num>
  <w:num w:numId="22" w16cid:durableId="1116872376">
    <w:abstractNumId w:val="14"/>
  </w:num>
  <w:num w:numId="23" w16cid:durableId="1510563953">
    <w:abstractNumId w:val="10"/>
  </w:num>
  <w:num w:numId="24" w16cid:durableId="1215965019">
    <w:abstractNumId w:val="12"/>
  </w:num>
  <w:num w:numId="25" w16cid:durableId="34476612">
    <w:abstractNumId w:val="22"/>
  </w:num>
  <w:num w:numId="26" w16cid:durableId="1255237871">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embedTrueTypeFonts/>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F73"/>
    <w:rsid w:val="00003A05"/>
    <w:rsid w:val="00010E5F"/>
    <w:rsid w:val="000138FA"/>
    <w:rsid w:val="00015663"/>
    <w:rsid w:val="00022222"/>
    <w:rsid w:val="00030A46"/>
    <w:rsid w:val="000316AF"/>
    <w:rsid w:val="00031D29"/>
    <w:rsid w:val="00031F55"/>
    <w:rsid w:val="000371CB"/>
    <w:rsid w:val="000514E4"/>
    <w:rsid w:val="000532D0"/>
    <w:rsid w:val="0005390E"/>
    <w:rsid w:val="000608BD"/>
    <w:rsid w:val="000608CC"/>
    <w:rsid w:val="000613E1"/>
    <w:rsid w:val="00064961"/>
    <w:rsid w:val="000709AB"/>
    <w:rsid w:val="00073A12"/>
    <w:rsid w:val="00091DBC"/>
    <w:rsid w:val="0009299E"/>
    <w:rsid w:val="00094D1B"/>
    <w:rsid w:val="000B6DEF"/>
    <w:rsid w:val="000C08F7"/>
    <w:rsid w:val="000C109F"/>
    <w:rsid w:val="000C5B8B"/>
    <w:rsid w:val="000E571F"/>
    <w:rsid w:val="001000A3"/>
    <w:rsid w:val="00106A15"/>
    <w:rsid w:val="00107484"/>
    <w:rsid w:val="00110396"/>
    <w:rsid w:val="00110F70"/>
    <w:rsid w:val="001110A4"/>
    <w:rsid w:val="0011137C"/>
    <w:rsid w:val="001158EF"/>
    <w:rsid w:val="00115B62"/>
    <w:rsid w:val="00116A92"/>
    <w:rsid w:val="00117354"/>
    <w:rsid w:val="00124AD6"/>
    <w:rsid w:val="00132B53"/>
    <w:rsid w:val="0013492D"/>
    <w:rsid w:val="00136DF2"/>
    <w:rsid w:val="001419EC"/>
    <w:rsid w:val="001464AE"/>
    <w:rsid w:val="001523A6"/>
    <w:rsid w:val="00160DF9"/>
    <w:rsid w:val="001619D0"/>
    <w:rsid w:val="00165F55"/>
    <w:rsid w:val="00166292"/>
    <w:rsid w:val="00181519"/>
    <w:rsid w:val="0018610B"/>
    <w:rsid w:val="001928F9"/>
    <w:rsid w:val="0019600A"/>
    <w:rsid w:val="001979A0"/>
    <w:rsid w:val="00197B75"/>
    <w:rsid w:val="001A77EE"/>
    <w:rsid w:val="001D1B3E"/>
    <w:rsid w:val="001E6CAA"/>
    <w:rsid w:val="001F656C"/>
    <w:rsid w:val="001F693A"/>
    <w:rsid w:val="001F781C"/>
    <w:rsid w:val="002020C3"/>
    <w:rsid w:val="002259C4"/>
    <w:rsid w:val="002356B5"/>
    <w:rsid w:val="00235B1F"/>
    <w:rsid w:val="00236A25"/>
    <w:rsid w:val="00247F59"/>
    <w:rsid w:val="00264C4F"/>
    <w:rsid w:val="0028263D"/>
    <w:rsid w:val="00291707"/>
    <w:rsid w:val="00293438"/>
    <w:rsid w:val="002A5F52"/>
    <w:rsid w:val="002C460A"/>
    <w:rsid w:val="002D0453"/>
    <w:rsid w:val="002D130C"/>
    <w:rsid w:val="002F0FCF"/>
    <w:rsid w:val="002F1572"/>
    <w:rsid w:val="002F1A38"/>
    <w:rsid w:val="002F4E19"/>
    <w:rsid w:val="002F50A4"/>
    <w:rsid w:val="0031500C"/>
    <w:rsid w:val="003211BE"/>
    <w:rsid w:val="003305D6"/>
    <w:rsid w:val="003355F1"/>
    <w:rsid w:val="0033774E"/>
    <w:rsid w:val="00340D1E"/>
    <w:rsid w:val="00352319"/>
    <w:rsid w:val="00366F73"/>
    <w:rsid w:val="003711E7"/>
    <w:rsid w:val="0037218F"/>
    <w:rsid w:val="0038027E"/>
    <w:rsid w:val="00384BA3"/>
    <w:rsid w:val="00385A2D"/>
    <w:rsid w:val="00386F50"/>
    <w:rsid w:val="00390920"/>
    <w:rsid w:val="00392E07"/>
    <w:rsid w:val="003A42FA"/>
    <w:rsid w:val="003B034E"/>
    <w:rsid w:val="003C19BE"/>
    <w:rsid w:val="003D4A63"/>
    <w:rsid w:val="003E0FA9"/>
    <w:rsid w:val="003E3251"/>
    <w:rsid w:val="003F5E7E"/>
    <w:rsid w:val="00402887"/>
    <w:rsid w:val="00405F4E"/>
    <w:rsid w:val="004077B9"/>
    <w:rsid w:val="00420C92"/>
    <w:rsid w:val="004264DC"/>
    <w:rsid w:val="004328CA"/>
    <w:rsid w:val="0044382D"/>
    <w:rsid w:val="00452684"/>
    <w:rsid w:val="00454A4E"/>
    <w:rsid w:val="00473BD6"/>
    <w:rsid w:val="00481E6F"/>
    <w:rsid w:val="004821EF"/>
    <w:rsid w:val="00485750"/>
    <w:rsid w:val="004A262E"/>
    <w:rsid w:val="004A29B9"/>
    <w:rsid w:val="004C0C83"/>
    <w:rsid w:val="004C1425"/>
    <w:rsid w:val="004C1AF5"/>
    <w:rsid w:val="004D05B1"/>
    <w:rsid w:val="004D62B9"/>
    <w:rsid w:val="004E168C"/>
    <w:rsid w:val="004E1FE8"/>
    <w:rsid w:val="004E6B7A"/>
    <w:rsid w:val="005349C3"/>
    <w:rsid w:val="00540738"/>
    <w:rsid w:val="00540F70"/>
    <w:rsid w:val="0054403F"/>
    <w:rsid w:val="00550826"/>
    <w:rsid w:val="00560ACF"/>
    <w:rsid w:val="0057267C"/>
    <w:rsid w:val="00573F95"/>
    <w:rsid w:val="0057517E"/>
    <w:rsid w:val="00575C0E"/>
    <w:rsid w:val="00577983"/>
    <w:rsid w:val="005779C3"/>
    <w:rsid w:val="005830A8"/>
    <w:rsid w:val="005841CD"/>
    <w:rsid w:val="005845CB"/>
    <w:rsid w:val="00587159"/>
    <w:rsid w:val="0059267B"/>
    <w:rsid w:val="005B0DA8"/>
    <w:rsid w:val="005B2F9E"/>
    <w:rsid w:val="005B7FC7"/>
    <w:rsid w:val="005E5957"/>
    <w:rsid w:val="005F4AEF"/>
    <w:rsid w:val="00603CD3"/>
    <w:rsid w:val="006041F5"/>
    <w:rsid w:val="00622B9D"/>
    <w:rsid w:val="00643B63"/>
    <w:rsid w:val="0065517F"/>
    <w:rsid w:val="00671B07"/>
    <w:rsid w:val="00676DF3"/>
    <w:rsid w:val="006814D3"/>
    <w:rsid w:val="006917A0"/>
    <w:rsid w:val="00692A64"/>
    <w:rsid w:val="00694D77"/>
    <w:rsid w:val="006B058B"/>
    <w:rsid w:val="006C0A3A"/>
    <w:rsid w:val="006C284F"/>
    <w:rsid w:val="006D0B61"/>
    <w:rsid w:val="006D60E6"/>
    <w:rsid w:val="006E0766"/>
    <w:rsid w:val="006E5353"/>
    <w:rsid w:val="006E705E"/>
    <w:rsid w:val="006E74AF"/>
    <w:rsid w:val="006F2861"/>
    <w:rsid w:val="006F441B"/>
    <w:rsid w:val="00707DE1"/>
    <w:rsid w:val="007115DC"/>
    <w:rsid w:val="007259D4"/>
    <w:rsid w:val="0073428D"/>
    <w:rsid w:val="007344FE"/>
    <w:rsid w:val="00734905"/>
    <w:rsid w:val="00773CC5"/>
    <w:rsid w:val="00785BA4"/>
    <w:rsid w:val="00790752"/>
    <w:rsid w:val="007B40D4"/>
    <w:rsid w:val="007B6147"/>
    <w:rsid w:val="007C1CCB"/>
    <w:rsid w:val="007C7A33"/>
    <w:rsid w:val="007D3CAB"/>
    <w:rsid w:val="007E1B03"/>
    <w:rsid w:val="007E3790"/>
    <w:rsid w:val="00800821"/>
    <w:rsid w:val="00814DC6"/>
    <w:rsid w:val="00823DAF"/>
    <w:rsid w:val="008246DC"/>
    <w:rsid w:val="0082549D"/>
    <w:rsid w:val="008338CF"/>
    <w:rsid w:val="00833B4B"/>
    <w:rsid w:val="008461BC"/>
    <w:rsid w:val="00856969"/>
    <w:rsid w:val="008C146E"/>
    <w:rsid w:val="008D1653"/>
    <w:rsid w:val="008E19A7"/>
    <w:rsid w:val="008E3F2C"/>
    <w:rsid w:val="0090011D"/>
    <w:rsid w:val="009117C3"/>
    <w:rsid w:val="00912CC7"/>
    <w:rsid w:val="00914DEB"/>
    <w:rsid w:val="009170BE"/>
    <w:rsid w:val="00920D62"/>
    <w:rsid w:val="00930D3B"/>
    <w:rsid w:val="00932736"/>
    <w:rsid w:val="0094109B"/>
    <w:rsid w:val="00947CBB"/>
    <w:rsid w:val="0095342A"/>
    <w:rsid w:val="00956896"/>
    <w:rsid w:val="00957496"/>
    <w:rsid w:val="0096076F"/>
    <w:rsid w:val="00960DA2"/>
    <w:rsid w:val="00963655"/>
    <w:rsid w:val="009662E8"/>
    <w:rsid w:val="00971497"/>
    <w:rsid w:val="00982C56"/>
    <w:rsid w:val="009847B0"/>
    <w:rsid w:val="00987A34"/>
    <w:rsid w:val="00991427"/>
    <w:rsid w:val="0099232C"/>
    <w:rsid w:val="00992471"/>
    <w:rsid w:val="009A2BB3"/>
    <w:rsid w:val="009B03F9"/>
    <w:rsid w:val="009E1BB5"/>
    <w:rsid w:val="009E412E"/>
    <w:rsid w:val="009E6712"/>
    <w:rsid w:val="009F3EF5"/>
    <w:rsid w:val="009F5C7D"/>
    <w:rsid w:val="009F6967"/>
    <w:rsid w:val="009F6F1A"/>
    <w:rsid w:val="00A06931"/>
    <w:rsid w:val="00A15956"/>
    <w:rsid w:val="00A23544"/>
    <w:rsid w:val="00A37797"/>
    <w:rsid w:val="00A457D4"/>
    <w:rsid w:val="00A45ABB"/>
    <w:rsid w:val="00A478C2"/>
    <w:rsid w:val="00A546F5"/>
    <w:rsid w:val="00A60268"/>
    <w:rsid w:val="00A655BC"/>
    <w:rsid w:val="00A72EA4"/>
    <w:rsid w:val="00A772CD"/>
    <w:rsid w:val="00A77CD4"/>
    <w:rsid w:val="00A81025"/>
    <w:rsid w:val="00A812C8"/>
    <w:rsid w:val="00A93140"/>
    <w:rsid w:val="00AA2F6E"/>
    <w:rsid w:val="00AA4006"/>
    <w:rsid w:val="00AB7B91"/>
    <w:rsid w:val="00AD3D18"/>
    <w:rsid w:val="00AD4490"/>
    <w:rsid w:val="00AD5FCD"/>
    <w:rsid w:val="00AD6A71"/>
    <w:rsid w:val="00AE7F8C"/>
    <w:rsid w:val="00AF0AF5"/>
    <w:rsid w:val="00B0700D"/>
    <w:rsid w:val="00B107B1"/>
    <w:rsid w:val="00B240DD"/>
    <w:rsid w:val="00B26A03"/>
    <w:rsid w:val="00B30075"/>
    <w:rsid w:val="00B3569B"/>
    <w:rsid w:val="00B37E0C"/>
    <w:rsid w:val="00B459D0"/>
    <w:rsid w:val="00B6067F"/>
    <w:rsid w:val="00B606E5"/>
    <w:rsid w:val="00B73F89"/>
    <w:rsid w:val="00B75AF2"/>
    <w:rsid w:val="00B845AF"/>
    <w:rsid w:val="00BA1CD3"/>
    <w:rsid w:val="00BA2C1B"/>
    <w:rsid w:val="00BA4F7F"/>
    <w:rsid w:val="00BA664C"/>
    <w:rsid w:val="00BB3AB7"/>
    <w:rsid w:val="00BB546B"/>
    <w:rsid w:val="00BB72D3"/>
    <w:rsid w:val="00BC44B0"/>
    <w:rsid w:val="00BD113A"/>
    <w:rsid w:val="00BF5E2F"/>
    <w:rsid w:val="00BF5E41"/>
    <w:rsid w:val="00C00982"/>
    <w:rsid w:val="00C02812"/>
    <w:rsid w:val="00C02EAD"/>
    <w:rsid w:val="00C04E37"/>
    <w:rsid w:val="00C110A2"/>
    <w:rsid w:val="00C149AC"/>
    <w:rsid w:val="00C171F4"/>
    <w:rsid w:val="00C23B53"/>
    <w:rsid w:val="00C25202"/>
    <w:rsid w:val="00C309A2"/>
    <w:rsid w:val="00C30A30"/>
    <w:rsid w:val="00C31E39"/>
    <w:rsid w:val="00C403C7"/>
    <w:rsid w:val="00C44CDA"/>
    <w:rsid w:val="00C610EF"/>
    <w:rsid w:val="00C65400"/>
    <w:rsid w:val="00C71A08"/>
    <w:rsid w:val="00C76F66"/>
    <w:rsid w:val="00C81ED5"/>
    <w:rsid w:val="00C87159"/>
    <w:rsid w:val="00CA37EB"/>
    <w:rsid w:val="00CA3BC0"/>
    <w:rsid w:val="00CA6386"/>
    <w:rsid w:val="00CB37F8"/>
    <w:rsid w:val="00CC7CFB"/>
    <w:rsid w:val="00CD5132"/>
    <w:rsid w:val="00CD7567"/>
    <w:rsid w:val="00D01409"/>
    <w:rsid w:val="00D06178"/>
    <w:rsid w:val="00D10937"/>
    <w:rsid w:val="00D1130A"/>
    <w:rsid w:val="00D17605"/>
    <w:rsid w:val="00D177DD"/>
    <w:rsid w:val="00D25F9B"/>
    <w:rsid w:val="00D35FDA"/>
    <w:rsid w:val="00D41B84"/>
    <w:rsid w:val="00D42FEC"/>
    <w:rsid w:val="00D555D2"/>
    <w:rsid w:val="00D5699F"/>
    <w:rsid w:val="00D61DFC"/>
    <w:rsid w:val="00D646A3"/>
    <w:rsid w:val="00D733C8"/>
    <w:rsid w:val="00D73789"/>
    <w:rsid w:val="00D767AB"/>
    <w:rsid w:val="00D83F0C"/>
    <w:rsid w:val="00D91C3B"/>
    <w:rsid w:val="00D97DBA"/>
    <w:rsid w:val="00D97EE0"/>
    <w:rsid w:val="00DA18B1"/>
    <w:rsid w:val="00DA20B8"/>
    <w:rsid w:val="00DA4480"/>
    <w:rsid w:val="00DA5037"/>
    <w:rsid w:val="00DA5B2E"/>
    <w:rsid w:val="00DB6E90"/>
    <w:rsid w:val="00DC3105"/>
    <w:rsid w:val="00DC3CCD"/>
    <w:rsid w:val="00DC480E"/>
    <w:rsid w:val="00DD7D9D"/>
    <w:rsid w:val="00DE1E45"/>
    <w:rsid w:val="00DF2E12"/>
    <w:rsid w:val="00E216BD"/>
    <w:rsid w:val="00E21F7A"/>
    <w:rsid w:val="00E220EA"/>
    <w:rsid w:val="00E235BB"/>
    <w:rsid w:val="00E3693C"/>
    <w:rsid w:val="00E41E20"/>
    <w:rsid w:val="00E60EEA"/>
    <w:rsid w:val="00E615B3"/>
    <w:rsid w:val="00E70D63"/>
    <w:rsid w:val="00E73574"/>
    <w:rsid w:val="00E91134"/>
    <w:rsid w:val="00EB0C87"/>
    <w:rsid w:val="00ED0867"/>
    <w:rsid w:val="00ED7066"/>
    <w:rsid w:val="00EE3815"/>
    <w:rsid w:val="00EF440E"/>
    <w:rsid w:val="00EF4C04"/>
    <w:rsid w:val="00EF572C"/>
    <w:rsid w:val="00F0151C"/>
    <w:rsid w:val="00F024C2"/>
    <w:rsid w:val="00F108E7"/>
    <w:rsid w:val="00F10A93"/>
    <w:rsid w:val="00F1297F"/>
    <w:rsid w:val="00F12D5B"/>
    <w:rsid w:val="00F20C22"/>
    <w:rsid w:val="00F25C24"/>
    <w:rsid w:val="00F32A92"/>
    <w:rsid w:val="00F371CE"/>
    <w:rsid w:val="00F768B7"/>
    <w:rsid w:val="00F778B2"/>
    <w:rsid w:val="00F814E1"/>
    <w:rsid w:val="00F90404"/>
    <w:rsid w:val="00F95857"/>
    <w:rsid w:val="00FB3512"/>
    <w:rsid w:val="00FB4AD4"/>
    <w:rsid w:val="00FB65B6"/>
    <w:rsid w:val="00FE05C5"/>
    <w:rsid w:val="00FE170F"/>
    <w:rsid w:val="00FF0C04"/>
    <w:rsid w:val="00FF0D94"/>
    <w:rsid w:val="00FF6D50"/>
    <w:rsid w:val="02470D76"/>
    <w:rsid w:val="0F852D54"/>
    <w:rsid w:val="1DE5D29B"/>
    <w:rsid w:val="2015359B"/>
    <w:rsid w:val="2BB2ABDA"/>
    <w:rsid w:val="3652DDAA"/>
    <w:rsid w:val="437AC8C7"/>
    <w:rsid w:val="4DE669DE"/>
    <w:rsid w:val="4FC19414"/>
    <w:rsid w:val="52750A93"/>
    <w:rsid w:val="5BC0041A"/>
    <w:rsid w:val="5E062989"/>
    <w:rsid w:val="634BBD05"/>
    <w:rsid w:val="73AADAF6"/>
    <w:rsid w:val="7D4CD5D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1CF0"/>
  <w15:chartTrackingRefBased/>
  <w15:docId w15:val="{DB95E48C-6A84-452F-B344-B862A7463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ajorBidi"/>
        <w:sz w:val="24"/>
        <w:szCs w:val="24"/>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19" w:unhideWhenUsed="1" w:qFormat="1"/>
    <w:lsdException w:name="heading 8" w:semiHidden="1" w:uiPriority="19" w:unhideWhenUsed="1" w:qFormat="1"/>
    <w:lsdException w:name="heading 9" w:semiHidden="1" w:uiPriority="19" w:unhideWhenUsed="1" w:qFormat="1"/>
    <w:lsdException w:name="index 1" w:semiHidden="1" w:uiPriority="8" w:unhideWhenUsed="1" w:qFormat="1"/>
    <w:lsdException w:name="index 2" w:semiHidden="1" w:uiPriority="8" w:unhideWhenUsed="1" w:qFormat="1"/>
    <w:lsdException w:name="index 3" w:semiHidden="1" w:uiPriority="8" w:unhideWhenUsed="1" w:qFormat="1"/>
    <w:lsdException w:name="index 4" w:semiHidden="1" w:uiPriority="8"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14" w:unhideWhenUsed="1" w:qFormat="1"/>
    <w:lsdException w:name="toc 2" w:semiHidden="1" w:uiPriority="14" w:unhideWhenUsed="1" w:qFormat="1"/>
    <w:lsdException w:name="toc 3" w:semiHidden="1" w:uiPriority="6"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7" w:unhideWhenUsed="1" w:qFormat="1"/>
    <w:lsdException w:name="caption" w:semiHidden="1" w:uiPriority="1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9" w:unhideWhenUsed="1" w:qFormat="1"/>
    <w:lsdException w:name="List" w:semiHidden="1" w:unhideWhenUsed="1"/>
    <w:lsdException w:name="List Bullet" w:semiHidden="1" w:unhideWhenUsed="1"/>
    <w:lsdException w:name="List Number" w:semiHidden="1" w:uiPriority="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4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Strong" w:uiPriority="12" w:qFormat="1"/>
    <w:lsdException w:name="Emphasis" w:uiPriority="1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2" w:qFormat="1"/>
    <w:lsdException w:name="Intense Quote"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qFormat="1"/>
    <w:lsdException w:name="Intense Emphasis" w:uiPriority="49" w:qFormat="1"/>
    <w:lsdException w:name="Subtle Reference" w:uiPriority="49" w:qFormat="1"/>
    <w:lsdException w:name="Intense Reference" w:uiPriority="49" w:qFormat="1"/>
    <w:lsdException w:name="Book Title" w:semiHidden="1" w:uiPriority="33" w:qFormat="1"/>
    <w:lsdException w:name="Bibliography" w:semiHidden="1" w:uiPriority="37" w:unhideWhenUsed="1"/>
    <w:lsdException w:name="TOC Heading" w:semiHidden="1" w:uiPriority="5"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Acc-(gewone-alinea)"/>
    <w:uiPriority w:val="1"/>
    <w:qFormat/>
    <w:rsid w:val="004A262E"/>
    <w:pPr>
      <w:spacing w:after="220"/>
    </w:pPr>
    <w:rPr>
      <w:sz w:val="22"/>
    </w:rPr>
  </w:style>
  <w:style w:type="paragraph" w:styleId="Kop1">
    <w:name w:val="heading 1"/>
    <w:aliases w:val="Kop-1-Acc"/>
    <w:basedOn w:val="Standaard"/>
    <w:next w:val="Standaard"/>
    <w:link w:val="Kop1Char"/>
    <w:qFormat/>
    <w:rsid w:val="009F6967"/>
    <w:pPr>
      <w:keepNext/>
      <w:keepLines/>
      <w:spacing w:before="440"/>
      <w:outlineLvl w:val="0"/>
    </w:pPr>
    <w:rPr>
      <w:rFonts w:asciiTheme="majorHAnsi" w:eastAsiaTheme="majorEastAsia" w:hAnsiTheme="majorHAnsi"/>
      <w:color w:val="4868EE"/>
      <w:sz w:val="34"/>
      <w:szCs w:val="32"/>
    </w:rPr>
  </w:style>
  <w:style w:type="paragraph" w:styleId="Kop2">
    <w:name w:val="heading 2"/>
    <w:aliases w:val="Kop-2-Acc"/>
    <w:basedOn w:val="Standaard"/>
    <w:next w:val="Standaard"/>
    <w:link w:val="Kop2Char"/>
    <w:unhideWhenUsed/>
    <w:qFormat/>
    <w:rsid w:val="009F6967"/>
    <w:pPr>
      <w:keepNext/>
      <w:keepLines/>
      <w:spacing w:before="360" w:after="120"/>
      <w:outlineLvl w:val="1"/>
    </w:pPr>
    <w:rPr>
      <w:rFonts w:asciiTheme="majorHAnsi" w:eastAsiaTheme="majorEastAsia" w:hAnsiTheme="majorHAnsi"/>
      <w:color w:val="4868EE"/>
      <w:sz w:val="28"/>
      <w:szCs w:val="26"/>
    </w:rPr>
  </w:style>
  <w:style w:type="paragraph" w:styleId="Kop3">
    <w:name w:val="heading 3"/>
    <w:aliases w:val="Kop-3-Acc"/>
    <w:basedOn w:val="Standaard"/>
    <w:next w:val="Standaard"/>
    <w:link w:val="Kop3Char"/>
    <w:unhideWhenUsed/>
    <w:qFormat/>
    <w:rsid w:val="009F6967"/>
    <w:pPr>
      <w:keepNext/>
      <w:keepLines/>
      <w:spacing w:before="240" w:after="80"/>
      <w:outlineLvl w:val="2"/>
    </w:pPr>
    <w:rPr>
      <w:rFonts w:asciiTheme="majorHAnsi" w:eastAsiaTheme="majorEastAsia" w:hAnsiTheme="majorHAnsi"/>
      <w:color w:val="4868EE"/>
      <w:sz w:val="24"/>
    </w:rPr>
  </w:style>
  <w:style w:type="paragraph" w:styleId="Kop4">
    <w:name w:val="heading 4"/>
    <w:aliases w:val="Kop-4-Acc"/>
    <w:basedOn w:val="Standaard"/>
    <w:next w:val="Standaard"/>
    <w:link w:val="Kop4Char"/>
    <w:unhideWhenUsed/>
    <w:qFormat/>
    <w:rsid w:val="009F6967"/>
    <w:pPr>
      <w:keepNext/>
      <w:keepLines/>
      <w:spacing w:before="120" w:after="0"/>
      <w:outlineLvl w:val="3"/>
    </w:pPr>
    <w:rPr>
      <w:rFonts w:asciiTheme="majorHAnsi" w:eastAsiaTheme="majorEastAsia" w:hAnsiTheme="majorHAnsi"/>
      <w:b/>
      <w:iCs/>
      <w:color w:val="4868EE"/>
    </w:rPr>
  </w:style>
  <w:style w:type="paragraph" w:styleId="Kop5">
    <w:name w:val="heading 5"/>
    <w:aliases w:val="Kop-5-Acc"/>
    <w:basedOn w:val="Standaard"/>
    <w:next w:val="Standaard"/>
    <w:link w:val="Kop5Char"/>
    <w:unhideWhenUsed/>
    <w:qFormat/>
    <w:rsid w:val="009F6967"/>
    <w:pPr>
      <w:keepNext/>
      <w:keepLines/>
      <w:spacing w:before="120" w:after="0"/>
      <w:outlineLvl w:val="4"/>
    </w:pPr>
    <w:rPr>
      <w:rFonts w:asciiTheme="majorHAnsi" w:eastAsiaTheme="majorEastAsia" w:hAnsiTheme="majorHAnsi"/>
      <w:color w:val="4868EE"/>
    </w:rPr>
  </w:style>
  <w:style w:type="paragraph" w:styleId="Kop6">
    <w:name w:val="heading 6"/>
    <w:aliases w:val="Kop-6-Acc"/>
    <w:basedOn w:val="Standaard"/>
    <w:next w:val="Standaard"/>
    <w:link w:val="Kop6Char"/>
    <w:unhideWhenUsed/>
    <w:qFormat/>
    <w:rsid w:val="005841CD"/>
    <w:pPr>
      <w:keepNext/>
      <w:keepLines/>
      <w:spacing w:before="120" w:after="0"/>
      <w:outlineLvl w:val="5"/>
    </w:pPr>
    <w:rPr>
      <w:rFonts w:asciiTheme="majorHAnsi" w:eastAsiaTheme="majorEastAsia" w:hAnsiTheme="majorHAnsi"/>
      <w:color w:val="000000" w:themeColor="text1"/>
    </w:rPr>
  </w:style>
  <w:style w:type="paragraph" w:styleId="Kop7">
    <w:name w:val="heading 7"/>
    <w:aliases w:val="Kop 7-niet gebruiken,PDF gaat maar tot 6"/>
    <w:basedOn w:val="Standaard"/>
    <w:next w:val="Standaard"/>
    <w:link w:val="Kop7Char"/>
    <w:uiPriority w:val="19"/>
    <w:semiHidden/>
    <w:qFormat/>
    <w:rsid w:val="00C76F66"/>
    <w:pPr>
      <w:keepNext/>
      <w:keepLines/>
      <w:spacing w:before="40" w:after="0"/>
      <w:outlineLvl w:val="6"/>
    </w:pPr>
    <w:rPr>
      <w:rFonts w:eastAsiaTheme="majorEastAsia"/>
    </w:rPr>
  </w:style>
  <w:style w:type="paragraph" w:styleId="Kop8">
    <w:name w:val="heading 8"/>
    <w:aliases w:val="Kop 8-niet gebruiken-PDF gaat maar tot 6"/>
    <w:basedOn w:val="Standaard"/>
    <w:next w:val="Standaard"/>
    <w:link w:val="Kop8Char"/>
    <w:uiPriority w:val="19"/>
    <w:semiHidden/>
    <w:qFormat/>
    <w:rsid w:val="00C76F66"/>
    <w:pPr>
      <w:keepNext/>
      <w:keepLines/>
      <w:spacing w:after="0"/>
      <w:outlineLvl w:val="7"/>
    </w:pPr>
    <w:rPr>
      <w:rFonts w:eastAsiaTheme="majorEastAsia"/>
      <w:i/>
      <w:iCs/>
    </w:rPr>
  </w:style>
  <w:style w:type="paragraph" w:styleId="Kop9">
    <w:name w:val="heading 9"/>
    <w:aliases w:val="Kop 9-niet gebruiken PDF gaat maar tot 6"/>
    <w:basedOn w:val="Standaard"/>
    <w:next w:val="Standaard"/>
    <w:link w:val="Kop9Char"/>
    <w:uiPriority w:val="19"/>
    <w:semiHidden/>
    <w:qFormat/>
    <w:rsid w:val="00C76F66"/>
    <w:pPr>
      <w:keepNext/>
      <w:keepLines/>
      <w:spacing w:after="0"/>
      <w:outlineLvl w:val="8"/>
    </w:pPr>
    <w:rPr>
      <w:rFonts w:eastAsiaTheme="majorEastAsia"/>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Adresenvelop">
    <w:name w:val="envelope address"/>
    <w:basedOn w:val="Standaard"/>
    <w:uiPriority w:val="99"/>
    <w:semiHidden/>
    <w:unhideWhenUsed/>
    <w:rsid w:val="004D62B9"/>
    <w:pPr>
      <w:framePr w:w="7920" w:h="1980" w:hRule="exact" w:hSpace="141" w:wrap="auto" w:hAnchor="page" w:xAlign="center" w:yAlign="bottom"/>
      <w:spacing w:after="0" w:line="240" w:lineRule="auto"/>
      <w:ind w:left="2880"/>
    </w:pPr>
    <w:rPr>
      <w:rFonts w:asciiTheme="majorHAnsi" w:eastAsiaTheme="majorEastAsia" w:hAnsiTheme="majorHAnsi"/>
    </w:rPr>
  </w:style>
  <w:style w:type="paragraph" w:styleId="Geenafstand">
    <w:name w:val="No Spacing"/>
    <w:aliases w:val="Geen afstand-Acc"/>
    <w:next w:val="Standaard"/>
    <w:uiPriority w:val="2"/>
    <w:qFormat/>
    <w:rsid w:val="00C76F66"/>
    <w:pPr>
      <w:spacing w:after="0" w:line="240" w:lineRule="auto"/>
    </w:pPr>
    <w:rPr>
      <w:sz w:val="22"/>
    </w:rPr>
  </w:style>
  <w:style w:type="paragraph" w:styleId="Bijschrift">
    <w:name w:val="caption"/>
    <w:aliases w:val="Bijschrift-Acc"/>
    <w:basedOn w:val="Standaard"/>
    <w:next w:val="Standaard"/>
    <w:uiPriority w:val="11"/>
    <w:qFormat/>
    <w:rsid w:val="00C76F66"/>
    <w:pPr>
      <w:spacing w:before="120" w:after="320" w:line="240" w:lineRule="auto"/>
    </w:pPr>
    <w:rPr>
      <w:iCs/>
      <w:color w:val="000000" w:themeColor="text1"/>
      <w:sz w:val="20"/>
      <w:szCs w:val="18"/>
    </w:rPr>
  </w:style>
  <w:style w:type="paragraph" w:styleId="Bronvermelding">
    <w:name w:val="table of authorities"/>
    <w:basedOn w:val="Standaard"/>
    <w:next w:val="Standaard"/>
    <w:uiPriority w:val="99"/>
    <w:semiHidden/>
    <w:unhideWhenUsed/>
    <w:rsid w:val="004D62B9"/>
    <w:pPr>
      <w:spacing w:after="0"/>
      <w:ind w:left="220" w:hanging="220"/>
    </w:pPr>
  </w:style>
  <w:style w:type="paragraph" w:styleId="Citaat">
    <w:name w:val="Quote"/>
    <w:basedOn w:val="Standaard"/>
    <w:next w:val="Standaard"/>
    <w:link w:val="CitaatChar"/>
    <w:uiPriority w:val="12"/>
    <w:qFormat/>
    <w:rsid w:val="009F6967"/>
    <w:pPr>
      <w:spacing w:before="160"/>
      <w:jc w:val="center"/>
    </w:pPr>
    <w:rPr>
      <w:i/>
      <w:iCs/>
      <w:color w:val="4868EE"/>
    </w:rPr>
  </w:style>
  <w:style w:type="character" w:customStyle="1" w:styleId="CitaatChar">
    <w:name w:val="Citaat Char"/>
    <w:basedOn w:val="Standaardalinea-lettertype"/>
    <w:link w:val="Citaat"/>
    <w:uiPriority w:val="12"/>
    <w:rsid w:val="009F6967"/>
    <w:rPr>
      <w:i/>
      <w:iCs/>
      <w:color w:val="4868EE"/>
      <w:sz w:val="22"/>
    </w:rPr>
  </w:style>
  <w:style w:type="character" w:styleId="Eindnootmarkering">
    <w:name w:val="endnote reference"/>
    <w:basedOn w:val="Standaardalinea-lettertype"/>
    <w:uiPriority w:val="99"/>
    <w:semiHidden/>
    <w:unhideWhenUsed/>
    <w:rsid w:val="004D62B9"/>
    <w:rPr>
      <w:vertAlign w:val="superscript"/>
    </w:rPr>
  </w:style>
  <w:style w:type="paragraph" w:styleId="Eindnoottekst">
    <w:name w:val="endnote text"/>
    <w:basedOn w:val="Standaard"/>
    <w:link w:val="EindnoottekstChar"/>
    <w:uiPriority w:val="99"/>
    <w:semiHidden/>
    <w:unhideWhenUsed/>
    <w:rsid w:val="004D62B9"/>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4D62B9"/>
    <w:rPr>
      <w:sz w:val="20"/>
      <w:szCs w:val="20"/>
    </w:rPr>
  </w:style>
  <w:style w:type="paragraph" w:styleId="E-mailhandtekening">
    <w:name w:val="E-mail Signature"/>
    <w:basedOn w:val="Standaard"/>
    <w:link w:val="E-mailhandtekeningChar"/>
    <w:uiPriority w:val="99"/>
    <w:semiHidden/>
    <w:unhideWhenUsed/>
    <w:rsid w:val="004D62B9"/>
    <w:pPr>
      <w:spacing w:after="0" w:line="240" w:lineRule="auto"/>
    </w:pPr>
  </w:style>
  <w:style w:type="character" w:customStyle="1" w:styleId="E-mailhandtekeningChar">
    <w:name w:val="E-mailhandtekening Char"/>
    <w:basedOn w:val="Standaardalinea-lettertype"/>
    <w:link w:val="E-mailhandtekening"/>
    <w:uiPriority w:val="99"/>
    <w:semiHidden/>
    <w:rsid w:val="004D62B9"/>
  </w:style>
  <w:style w:type="character" w:customStyle="1" w:styleId="Kop1Char">
    <w:name w:val="Kop 1 Char"/>
    <w:aliases w:val="Kop-1-Acc Char"/>
    <w:basedOn w:val="Standaardalinea-lettertype"/>
    <w:link w:val="Kop1"/>
    <w:rsid w:val="009F6967"/>
    <w:rPr>
      <w:rFonts w:asciiTheme="majorHAnsi" w:eastAsiaTheme="majorEastAsia" w:hAnsiTheme="majorHAnsi"/>
      <w:color w:val="4868EE"/>
      <w:sz w:val="34"/>
      <w:szCs w:val="32"/>
    </w:rPr>
  </w:style>
  <w:style w:type="character" w:customStyle="1" w:styleId="Kop2Char">
    <w:name w:val="Kop 2 Char"/>
    <w:aliases w:val="Kop-2-Acc Char"/>
    <w:basedOn w:val="Standaardalinea-lettertype"/>
    <w:link w:val="Kop2"/>
    <w:rsid w:val="009F6967"/>
    <w:rPr>
      <w:rFonts w:asciiTheme="majorHAnsi" w:eastAsiaTheme="majorEastAsia" w:hAnsiTheme="majorHAnsi"/>
      <w:color w:val="4868EE"/>
      <w:sz w:val="28"/>
      <w:szCs w:val="26"/>
    </w:rPr>
  </w:style>
  <w:style w:type="character" w:customStyle="1" w:styleId="Kop3Char">
    <w:name w:val="Kop 3 Char"/>
    <w:aliases w:val="Kop-3-Acc Char"/>
    <w:basedOn w:val="Standaardalinea-lettertype"/>
    <w:link w:val="Kop3"/>
    <w:rsid w:val="009F6967"/>
    <w:rPr>
      <w:rFonts w:asciiTheme="majorHAnsi" w:eastAsiaTheme="majorEastAsia" w:hAnsiTheme="majorHAnsi"/>
      <w:color w:val="4868EE"/>
    </w:rPr>
  </w:style>
  <w:style w:type="paragraph" w:styleId="HTML-voorafopgemaakt">
    <w:name w:val="HTML Preformatted"/>
    <w:basedOn w:val="Standaard"/>
    <w:link w:val="HTML-voorafopgemaaktChar"/>
    <w:uiPriority w:val="99"/>
    <w:semiHidden/>
    <w:unhideWhenUsed/>
    <w:rsid w:val="004D62B9"/>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4D62B9"/>
    <w:rPr>
      <w:rFonts w:ascii="Consolas" w:hAnsi="Consolas"/>
      <w:sz w:val="20"/>
      <w:szCs w:val="20"/>
    </w:rPr>
  </w:style>
  <w:style w:type="character" w:styleId="Hyperlink">
    <w:name w:val="Hyperlink"/>
    <w:basedOn w:val="Standaardalinea-lettertype"/>
    <w:uiPriority w:val="17"/>
    <w:unhideWhenUsed/>
    <w:rsid w:val="009F6967"/>
    <w:rPr>
      <w:color w:val="4868EE"/>
      <w:u w:val="single"/>
    </w:rPr>
  </w:style>
  <w:style w:type="paragraph" w:styleId="Index1">
    <w:name w:val="index 1"/>
    <w:aliases w:val="Index 1-Acc-achterin-document"/>
    <w:basedOn w:val="Standaard"/>
    <w:next w:val="Standaard"/>
    <w:uiPriority w:val="8"/>
    <w:semiHidden/>
    <w:unhideWhenUsed/>
    <w:qFormat/>
    <w:rsid w:val="00C76F66"/>
    <w:pPr>
      <w:spacing w:after="0" w:line="240" w:lineRule="auto"/>
      <w:ind w:left="220" w:hanging="220"/>
    </w:pPr>
  </w:style>
  <w:style w:type="paragraph" w:styleId="Index2">
    <w:name w:val="index 2"/>
    <w:aliases w:val="Index 2-Acc"/>
    <w:basedOn w:val="Standaard"/>
    <w:next w:val="Standaard"/>
    <w:uiPriority w:val="8"/>
    <w:semiHidden/>
    <w:unhideWhenUsed/>
    <w:qFormat/>
    <w:rsid w:val="00C76F66"/>
    <w:pPr>
      <w:spacing w:after="0" w:line="240" w:lineRule="auto"/>
      <w:ind w:left="561" w:hanging="221"/>
    </w:pPr>
  </w:style>
  <w:style w:type="paragraph" w:styleId="Index3">
    <w:name w:val="index 3"/>
    <w:aliases w:val="Index 3-Acc"/>
    <w:basedOn w:val="Standaard"/>
    <w:next w:val="Standaard"/>
    <w:uiPriority w:val="8"/>
    <w:semiHidden/>
    <w:unhideWhenUsed/>
    <w:qFormat/>
    <w:rsid w:val="00C76F66"/>
    <w:pPr>
      <w:spacing w:after="0" w:line="240" w:lineRule="auto"/>
      <w:ind w:left="901" w:hanging="221"/>
    </w:pPr>
  </w:style>
  <w:style w:type="paragraph" w:styleId="Index4">
    <w:name w:val="index 4"/>
    <w:aliases w:val="Index 4-Acc"/>
    <w:basedOn w:val="Standaard"/>
    <w:next w:val="Standaard"/>
    <w:uiPriority w:val="8"/>
    <w:semiHidden/>
    <w:unhideWhenUsed/>
    <w:qFormat/>
    <w:rsid w:val="00C76F66"/>
    <w:pPr>
      <w:spacing w:after="0" w:line="240" w:lineRule="auto"/>
      <w:ind w:left="1242" w:hanging="221"/>
    </w:pPr>
  </w:style>
  <w:style w:type="paragraph" w:styleId="Index5">
    <w:name w:val="index 5"/>
    <w:basedOn w:val="Standaard"/>
    <w:next w:val="Standaard"/>
    <w:uiPriority w:val="99"/>
    <w:semiHidden/>
    <w:unhideWhenUsed/>
    <w:qFormat/>
    <w:rsid w:val="00C76F66"/>
    <w:pPr>
      <w:spacing w:after="0" w:line="240" w:lineRule="auto"/>
      <w:ind w:left="1582" w:hanging="221"/>
    </w:pPr>
  </w:style>
  <w:style w:type="paragraph" w:styleId="Index6">
    <w:name w:val="index 6"/>
    <w:basedOn w:val="Standaard"/>
    <w:next w:val="Standaard"/>
    <w:uiPriority w:val="99"/>
    <w:semiHidden/>
    <w:unhideWhenUsed/>
    <w:qFormat/>
    <w:rsid w:val="00C76F66"/>
    <w:pPr>
      <w:spacing w:after="0" w:line="240" w:lineRule="auto"/>
      <w:ind w:left="1922" w:hanging="221"/>
    </w:pPr>
  </w:style>
  <w:style w:type="paragraph" w:styleId="Index7">
    <w:name w:val="index 7"/>
    <w:basedOn w:val="Standaard"/>
    <w:next w:val="Standaard"/>
    <w:uiPriority w:val="99"/>
    <w:semiHidden/>
    <w:unhideWhenUsed/>
    <w:qFormat/>
    <w:rsid w:val="00C76F66"/>
    <w:pPr>
      <w:spacing w:after="0" w:line="240" w:lineRule="auto"/>
      <w:ind w:left="2262" w:hanging="221"/>
    </w:pPr>
  </w:style>
  <w:style w:type="paragraph" w:styleId="Index8">
    <w:name w:val="index 8"/>
    <w:basedOn w:val="Standaard"/>
    <w:next w:val="Standaard"/>
    <w:uiPriority w:val="99"/>
    <w:semiHidden/>
    <w:unhideWhenUsed/>
    <w:qFormat/>
    <w:rsid w:val="00C76F66"/>
    <w:pPr>
      <w:spacing w:after="0" w:line="240" w:lineRule="auto"/>
      <w:ind w:left="2602" w:hanging="221"/>
    </w:pPr>
  </w:style>
  <w:style w:type="paragraph" w:styleId="Index9">
    <w:name w:val="index 9"/>
    <w:basedOn w:val="Standaard"/>
    <w:next w:val="Standaard"/>
    <w:uiPriority w:val="99"/>
    <w:semiHidden/>
    <w:unhideWhenUsed/>
    <w:qFormat/>
    <w:rsid w:val="00C76F66"/>
    <w:pPr>
      <w:spacing w:after="0" w:line="240" w:lineRule="auto"/>
      <w:ind w:left="2943" w:hanging="221"/>
    </w:pPr>
  </w:style>
  <w:style w:type="paragraph" w:styleId="Indexkop">
    <w:name w:val="index heading"/>
    <w:basedOn w:val="Standaard"/>
    <w:next w:val="Index1"/>
    <w:uiPriority w:val="7"/>
    <w:semiHidden/>
    <w:qFormat/>
    <w:rsid w:val="00107484"/>
    <w:pPr>
      <w:keepNext/>
      <w:keepLines/>
      <w:spacing w:before="440"/>
    </w:pPr>
    <w:rPr>
      <w:rFonts w:asciiTheme="majorHAnsi" w:eastAsiaTheme="majorEastAsia" w:hAnsiTheme="majorHAnsi"/>
      <w:bCs/>
      <w:color w:val="4868EE"/>
      <w:sz w:val="34"/>
    </w:rPr>
  </w:style>
  <w:style w:type="paragraph" w:styleId="Inhopg1">
    <w:name w:val="toc 1"/>
    <w:aliases w:val="Inhopg 1-Acc-voorin-document"/>
    <w:basedOn w:val="Standaard"/>
    <w:next w:val="Standaard"/>
    <w:uiPriority w:val="14"/>
    <w:semiHidden/>
    <w:unhideWhenUsed/>
    <w:qFormat/>
    <w:rsid w:val="00C76F66"/>
    <w:pPr>
      <w:spacing w:after="120"/>
    </w:pPr>
  </w:style>
  <w:style w:type="paragraph" w:styleId="Inhopg2">
    <w:name w:val="toc 2"/>
    <w:aliases w:val="Inhopg 2-Acc"/>
    <w:basedOn w:val="Standaard"/>
    <w:next w:val="Standaard"/>
    <w:uiPriority w:val="14"/>
    <w:semiHidden/>
    <w:unhideWhenUsed/>
    <w:qFormat/>
    <w:rsid w:val="00C76F66"/>
    <w:pPr>
      <w:spacing w:after="120"/>
      <w:ind w:left="340"/>
    </w:pPr>
  </w:style>
  <w:style w:type="paragraph" w:styleId="Inhopg3">
    <w:name w:val="toc 3"/>
    <w:aliases w:val="Inhopg 3-Acc"/>
    <w:basedOn w:val="Standaard"/>
    <w:next w:val="Standaard"/>
    <w:uiPriority w:val="6"/>
    <w:semiHidden/>
    <w:unhideWhenUsed/>
    <w:qFormat/>
    <w:rsid w:val="00C76F66"/>
    <w:pPr>
      <w:spacing w:after="120"/>
      <w:ind w:left="680"/>
    </w:pPr>
  </w:style>
  <w:style w:type="paragraph" w:styleId="Inhopg5">
    <w:name w:val="toc 5"/>
    <w:basedOn w:val="Standaard"/>
    <w:next w:val="Standaard"/>
    <w:autoRedefine/>
    <w:uiPriority w:val="39"/>
    <w:semiHidden/>
    <w:unhideWhenUsed/>
    <w:rsid w:val="004D62B9"/>
    <w:pPr>
      <w:spacing w:after="100"/>
      <w:ind w:left="880"/>
    </w:pPr>
  </w:style>
  <w:style w:type="paragraph" w:styleId="Inhopg6">
    <w:name w:val="toc 6"/>
    <w:basedOn w:val="Standaard"/>
    <w:next w:val="Standaard"/>
    <w:autoRedefine/>
    <w:uiPriority w:val="39"/>
    <w:semiHidden/>
    <w:unhideWhenUsed/>
    <w:rsid w:val="004D62B9"/>
    <w:pPr>
      <w:spacing w:after="100"/>
      <w:ind w:left="1100"/>
    </w:pPr>
  </w:style>
  <w:style w:type="paragraph" w:styleId="Inhopg7">
    <w:name w:val="toc 7"/>
    <w:basedOn w:val="Standaard"/>
    <w:next w:val="Standaard"/>
    <w:autoRedefine/>
    <w:uiPriority w:val="39"/>
    <w:semiHidden/>
    <w:unhideWhenUsed/>
    <w:rsid w:val="004D62B9"/>
    <w:pPr>
      <w:spacing w:after="100"/>
      <w:ind w:left="1320"/>
    </w:pPr>
  </w:style>
  <w:style w:type="paragraph" w:styleId="Inhopg8">
    <w:name w:val="toc 8"/>
    <w:basedOn w:val="Standaard"/>
    <w:next w:val="Standaard"/>
    <w:autoRedefine/>
    <w:uiPriority w:val="39"/>
    <w:semiHidden/>
    <w:unhideWhenUsed/>
    <w:rsid w:val="004D62B9"/>
    <w:pPr>
      <w:spacing w:after="100"/>
      <w:ind w:left="1540"/>
    </w:pPr>
  </w:style>
  <w:style w:type="paragraph" w:styleId="Inhopg9">
    <w:name w:val="toc 9"/>
    <w:basedOn w:val="Standaard"/>
    <w:next w:val="Standaard"/>
    <w:autoRedefine/>
    <w:uiPriority w:val="39"/>
    <w:semiHidden/>
    <w:unhideWhenUsed/>
    <w:rsid w:val="004D62B9"/>
    <w:pPr>
      <w:spacing w:after="100"/>
      <w:ind w:left="1760"/>
    </w:pPr>
  </w:style>
  <w:style w:type="paragraph" w:styleId="Lijstopsomteken">
    <w:name w:val="List Bullet"/>
    <w:basedOn w:val="Standaard"/>
    <w:uiPriority w:val="99"/>
    <w:semiHidden/>
    <w:unhideWhenUsed/>
    <w:rsid w:val="004D62B9"/>
    <w:pPr>
      <w:numPr>
        <w:numId w:val="1"/>
      </w:numPr>
      <w:contextualSpacing/>
    </w:pPr>
  </w:style>
  <w:style w:type="paragraph" w:styleId="Lijstopsomteken2">
    <w:name w:val="List Bullet 2"/>
    <w:basedOn w:val="Standaard"/>
    <w:uiPriority w:val="99"/>
    <w:semiHidden/>
    <w:unhideWhenUsed/>
    <w:rsid w:val="004D62B9"/>
    <w:pPr>
      <w:numPr>
        <w:numId w:val="2"/>
      </w:numPr>
      <w:contextualSpacing/>
    </w:pPr>
  </w:style>
  <w:style w:type="paragraph" w:styleId="Lijstopsomteken3">
    <w:name w:val="List Bullet 3"/>
    <w:basedOn w:val="Standaard"/>
    <w:uiPriority w:val="99"/>
    <w:semiHidden/>
    <w:unhideWhenUsed/>
    <w:rsid w:val="004D62B9"/>
    <w:pPr>
      <w:numPr>
        <w:numId w:val="3"/>
      </w:numPr>
      <w:contextualSpacing/>
    </w:pPr>
  </w:style>
  <w:style w:type="paragraph" w:styleId="Lijstopsomteken4">
    <w:name w:val="List Bullet 4"/>
    <w:basedOn w:val="Standaard"/>
    <w:uiPriority w:val="99"/>
    <w:semiHidden/>
    <w:unhideWhenUsed/>
    <w:rsid w:val="004D62B9"/>
    <w:pPr>
      <w:numPr>
        <w:numId w:val="4"/>
      </w:numPr>
      <w:contextualSpacing/>
    </w:pPr>
  </w:style>
  <w:style w:type="paragraph" w:styleId="Lijstopsomteken5">
    <w:name w:val="List Bullet 5"/>
    <w:basedOn w:val="Standaard"/>
    <w:uiPriority w:val="99"/>
    <w:semiHidden/>
    <w:unhideWhenUsed/>
    <w:rsid w:val="004D62B9"/>
    <w:pPr>
      <w:numPr>
        <w:numId w:val="5"/>
      </w:numPr>
      <w:contextualSpacing/>
    </w:pPr>
  </w:style>
  <w:style w:type="paragraph" w:styleId="Lijstalinea">
    <w:name w:val="List Paragraph"/>
    <w:basedOn w:val="Standaard"/>
    <w:uiPriority w:val="34"/>
    <w:semiHidden/>
    <w:qFormat/>
    <w:rsid w:val="00C76F66"/>
    <w:pPr>
      <w:ind w:left="720"/>
      <w:contextualSpacing/>
    </w:pPr>
  </w:style>
  <w:style w:type="paragraph" w:styleId="Lijstnummering">
    <w:name w:val="List Number"/>
    <w:aliases w:val="Lijstnummering 1-Acc"/>
    <w:basedOn w:val="Standaard"/>
    <w:uiPriority w:val="6"/>
    <w:semiHidden/>
    <w:unhideWhenUsed/>
    <w:qFormat/>
    <w:rsid w:val="00C76F66"/>
    <w:pPr>
      <w:numPr>
        <w:numId w:val="11"/>
      </w:numPr>
      <w:spacing w:before="120" w:after="120"/>
      <w:contextualSpacing/>
    </w:pPr>
  </w:style>
  <w:style w:type="paragraph" w:styleId="Lijstnummering2">
    <w:name w:val="List Number 2"/>
    <w:basedOn w:val="Standaard"/>
    <w:uiPriority w:val="99"/>
    <w:semiHidden/>
    <w:unhideWhenUsed/>
    <w:rsid w:val="004D62B9"/>
    <w:pPr>
      <w:numPr>
        <w:numId w:val="6"/>
      </w:numPr>
      <w:contextualSpacing/>
    </w:pPr>
  </w:style>
  <w:style w:type="paragraph" w:styleId="Lijstnummering3">
    <w:name w:val="List Number 3"/>
    <w:basedOn w:val="Standaard"/>
    <w:uiPriority w:val="99"/>
    <w:semiHidden/>
    <w:unhideWhenUsed/>
    <w:rsid w:val="004D62B9"/>
    <w:pPr>
      <w:numPr>
        <w:numId w:val="7"/>
      </w:numPr>
      <w:contextualSpacing/>
    </w:pPr>
  </w:style>
  <w:style w:type="paragraph" w:styleId="Lijstnummering4">
    <w:name w:val="List Number 4"/>
    <w:basedOn w:val="Standaard"/>
    <w:uiPriority w:val="99"/>
    <w:semiHidden/>
    <w:unhideWhenUsed/>
    <w:rsid w:val="004D62B9"/>
    <w:pPr>
      <w:numPr>
        <w:numId w:val="8"/>
      </w:numPr>
      <w:contextualSpacing/>
    </w:pPr>
  </w:style>
  <w:style w:type="paragraph" w:styleId="Lijstnummering5">
    <w:name w:val="List Number 5"/>
    <w:basedOn w:val="Standaard"/>
    <w:uiPriority w:val="99"/>
    <w:semiHidden/>
    <w:unhideWhenUsed/>
    <w:rsid w:val="004D62B9"/>
    <w:pPr>
      <w:numPr>
        <w:numId w:val="9"/>
      </w:numPr>
      <w:contextualSpacing/>
    </w:pPr>
  </w:style>
  <w:style w:type="paragraph" w:styleId="Voetnoottekst">
    <w:name w:val="footnote text"/>
    <w:basedOn w:val="Standaard"/>
    <w:link w:val="VoetnoottekstChar"/>
    <w:uiPriority w:val="99"/>
    <w:semiHidden/>
    <w:unhideWhenUsed/>
    <w:rsid w:val="004D62B9"/>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4D62B9"/>
    <w:rPr>
      <w:sz w:val="20"/>
      <w:szCs w:val="20"/>
    </w:rPr>
  </w:style>
  <w:style w:type="paragraph" w:styleId="Kopvaninhoudsopgave">
    <w:name w:val="TOC Heading"/>
    <w:aliases w:val="Kop van inhoudsopgave-Acc-(is-Kop-1)"/>
    <w:basedOn w:val="Kop1"/>
    <w:next w:val="Standaard"/>
    <w:uiPriority w:val="5"/>
    <w:semiHidden/>
    <w:unhideWhenUsed/>
    <w:qFormat/>
    <w:rsid w:val="00C76F66"/>
    <w:pPr>
      <w:outlineLvl w:val="9"/>
    </w:pPr>
  </w:style>
  <w:style w:type="paragraph" w:styleId="Voettekst">
    <w:name w:val="footer"/>
    <w:basedOn w:val="Standaard"/>
    <w:link w:val="VoettekstChar"/>
    <w:uiPriority w:val="19"/>
    <w:semiHidden/>
    <w:rsid w:val="00EF572C"/>
    <w:pPr>
      <w:tabs>
        <w:tab w:val="center" w:pos="4536"/>
        <w:tab w:val="right" w:pos="9072"/>
      </w:tabs>
      <w:spacing w:after="0" w:line="240" w:lineRule="auto"/>
    </w:pPr>
  </w:style>
  <w:style w:type="character" w:customStyle="1" w:styleId="VoettekstChar">
    <w:name w:val="Voettekst Char"/>
    <w:basedOn w:val="Standaardalinea-lettertype"/>
    <w:link w:val="Voettekst"/>
    <w:uiPriority w:val="19"/>
    <w:semiHidden/>
    <w:rsid w:val="004C1425"/>
    <w:rPr>
      <w:sz w:val="22"/>
    </w:rPr>
  </w:style>
  <w:style w:type="paragraph" w:styleId="Duidelijkcitaat">
    <w:name w:val="Intense Quote"/>
    <w:basedOn w:val="Standaard"/>
    <w:next w:val="Standaard"/>
    <w:link w:val="DuidelijkcitaatChar"/>
    <w:uiPriority w:val="49"/>
    <w:semiHidden/>
    <w:qFormat/>
    <w:rsid w:val="00107484"/>
    <w:pPr>
      <w:pBdr>
        <w:top w:val="single" w:sz="4" w:space="10" w:color="4868EE" w:themeColor="accent1"/>
        <w:bottom w:val="single" w:sz="4" w:space="10" w:color="4868EE" w:themeColor="accent1"/>
      </w:pBdr>
      <w:spacing w:before="360" w:after="360"/>
      <w:ind w:left="864" w:right="864"/>
      <w:jc w:val="center"/>
    </w:pPr>
    <w:rPr>
      <w:i/>
      <w:iCs/>
      <w:color w:val="4868EE"/>
    </w:rPr>
  </w:style>
  <w:style w:type="character" w:customStyle="1" w:styleId="DuidelijkcitaatChar">
    <w:name w:val="Duidelijk citaat Char"/>
    <w:basedOn w:val="Standaardalinea-lettertype"/>
    <w:link w:val="Duidelijkcitaat"/>
    <w:uiPriority w:val="49"/>
    <w:semiHidden/>
    <w:rsid w:val="00107484"/>
    <w:rPr>
      <w:i/>
      <w:iCs/>
      <w:color w:val="4868EE"/>
      <w:sz w:val="22"/>
    </w:rPr>
  </w:style>
  <w:style w:type="character" w:styleId="Intensievebenadrukking">
    <w:name w:val="Intense Emphasis"/>
    <w:basedOn w:val="Standaardalinea-lettertype"/>
    <w:uiPriority w:val="49"/>
    <w:semiHidden/>
    <w:qFormat/>
    <w:rsid w:val="00107484"/>
    <w:rPr>
      <w:i/>
      <w:iCs/>
      <w:color w:val="000000" w:themeColor="text1"/>
    </w:rPr>
  </w:style>
  <w:style w:type="character" w:styleId="Intensieveverwijzing">
    <w:name w:val="Intense Reference"/>
    <w:basedOn w:val="Standaardalinea-lettertype"/>
    <w:uiPriority w:val="49"/>
    <w:semiHidden/>
    <w:qFormat/>
    <w:rsid w:val="00107484"/>
    <w:rPr>
      <w:b/>
      <w:bCs/>
      <w:smallCaps/>
      <w:color w:val="000000" w:themeColor="text1"/>
      <w:spacing w:val="5"/>
    </w:rPr>
  </w:style>
  <w:style w:type="character" w:customStyle="1" w:styleId="Kop4Char">
    <w:name w:val="Kop 4 Char"/>
    <w:aliases w:val="Kop-4-Acc Char"/>
    <w:basedOn w:val="Standaardalinea-lettertype"/>
    <w:link w:val="Kop4"/>
    <w:rsid w:val="009F6967"/>
    <w:rPr>
      <w:rFonts w:asciiTheme="majorHAnsi" w:eastAsiaTheme="majorEastAsia" w:hAnsiTheme="majorHAnsi"/>
      <w:b/>
      <w:iCs/>
      <w:color w:val="4868EE"/>
      <w:sz w:val="22"/>
    </w:rPr>
  </w:style>
  <w:style w:type="character" w:customStyle="1" w:styleId="Kop5Char">
    <w:name w:val="Kop 5 Char"/>
    <w:aliases w:val="Kop-5-Acc Char"/>
    <w:basedOn w:val="Standaardalinea-lettertype"/>
    <w:link w:val="Kop5"/>
    <w:rsid w:val="009F6967"/>
    <w:rPr>
      <w:rFonts w:asciiTheme="majorHAnsi" w:eastAsiaTheme="majorEastAsia" w:hAnsiTheme="majorHAnsi"/>
      <w:color w:val="4868EE"/>
      <w:sz w:val="22"/>
    </w:rPr>
  </w:style>
  <w:style w:type="character" w:customStyle="1" w:styleId="Kop6Char">
    <w:name w:val="Kop 6 Char"/>
    <w:aliases w:val="Kop-6-Acc Char"/>
    <w:basedOn w:val="Standaardalinea-lettertype"/>
    <w:link w:val="Kop6"/>
    <w:rsid w:val="005841CD"/>
    <w:rPr>
      <w:rFonts w:asciiTheme="majorHAnsi" w:eastAsiaTheme="majorEastAsia" w:hAnsiTheme="majorHAnsi"/>
      <w:color w:val="000000" w:themeColor="text1"/>
      <w:sz w:val="22"/>
    </w:rPr>
  </w:style>
  <w:style w:type="paragraph" w:styleId="Ondertitel">
    <w:name w:val="Subtitle"/>
    <w:aliases w:val="Ondertitel-Acc"/>
    <w:basedOn w:val="Standaard"/>
    <w:next w:val="Standaard"/>
    <w:link w:val="OndertitelChar"/>
    <w:uiPriority w:val="1"/>
    <w:semiHidden/>
    <w:qFormat/>
    <w:rsid w:val="004A262E"/>
    <w:pPr>
      <w:numPr>
        <w:ilvl w:val="1"/>
      </w:numPr>
      <w:spacing w:before="120" w:after="240"/>
    </w:pPr>
    <w:rPr>
      <w:rFonts w:eastAsiaTheme="minorEastAsia"/>
      <w:color w:val="4868EE"/>
      <w:spacing w:val="5"/>
      <w:sz w:val="44"/>
    </w:rPr>
  </w:style>
  <w:style w:type="character" w:customStyle="1" w:styleId="OndertitelChar">
    <w:name w:val="Ondertitel Char"/>
    <w:aliases w:val="Ondertitel-Acc Char"/>
    <w:basedOn w:val="Standaardalinea-lettertype"/>
    <w:link w:val="Ondertitel"/>
    <w:uiPriority w:val="1"/>
    <w:semiHidden/>
    <w:rsid w:val="004A262E"/>
    <w:rPr>
      <w:rFonts w:eastAsiaTheme="minorEastAsia"/>
      <w:color w:val="4868EE"/>
      <w:spacing w:val="5"/>
      <w:sz w:val="44"/>
    </w:rPr>
  </w:style>
  <w:style w:type="character" w:customStyle="1" w:styleId="Kop7Char">
    <w:name w:val="Kop 7 Char"/>
    <w:aliases w:val="Kop 7-niet gebruiken Char,PDF gaat maar tot 6 Char"/>
    <w:basedOn w:val="Standaardalinea-lettertype"/>
    <w:link w:val="Kop7"/>
    <w:uiPriority w:val="19"/>
    <w:semiHidden/>
    <w:rsid w:val="00C76F66"/>
    <w:rPr>
      <w:rFonts w:eastAsiaTheme="majorEastAsia"/>
      <w:sz w:val="22"/>
    </w:rPr>
  </w:style>
  <w:style w:type="character" w:customStyle="1" w:styleId="Kop8Char">
    <w:name w:val="Kop 8 Char"/>
    <w:aliases w:val="Kop 8-niet gebruiken-PDF gaat maar tot 6 Char"/>
    <w:basedOn w:val="Standaardalinea-lettertype"/>
    <w:link w:val="Kop8"/>
    <w:uiPriority w:val="19"/>
    <w:semiHidden/>
    <w:rsid w:val="00C76F66"/>
    <w:rPr>
      <w:rFonts w:eastAsiaTheme="majorEastAsia"/>
      <w:i/>
      <w:iCs/>
      <w:sz w:val="22"/>
    </w:rPr>
  </w:style>
  <w:style w:type="character" w:customStyle="1" w:styleId="Kop9Char">
    <w:name w:val="Kop 9 Char"/>
    <w:aliases w:val="Kop 9-niet gebruiken PDF gaat maar tot 6 Char"/>
    <w:basedOn w:val="Standaardalinea-lettertype"/>
    <w:link w:val="Kop9"/>
    <w:uiPriority w:val="19"/>
    <w:semiHidden/>
    <w:rsid w:val="00C76F66"/>
    <w:rPr>
      <w:rFonts w:eastAsiaTheme="majorEastAsia"/>
      <w:sz w:val="22"/>
    </w:rPr>
  </w:style>
  <w:style w:type="paragraph" w:styleId="Titel">
    <w:name w:val="Title"/>
    <w:aliases w:val="Titel-Niet-gebruiken!-Niet-toegankelijk"/>
    <w:basedOn w:val="Standaard"/>
    <w:next w:val="Standaard"/>
    <w:link w:val="TitelChar"/>
    <w:uiPriority w:val="49"/>
    <w:semiHidden/>
    <w:qFormat/>
    <w:locked/>
    <w:rsid w:val="00C76F66"/>
    <w:pPr>
      <w:spacing w:line="240" w:lineRule="auto"/>
      <w:contextualSpacing/>
    </w:pPr>
    <w:rPr>
      <w:rFonts w:asciiTheme="majorHAnsi" w:eastAsiaTheme="majorEastAsia" w:hAnsiTheme="majorHAnsi"/>
      <w:color w:val="000000" w:themeColor="text2"/>
      <w:spacing w:val="-10"/>
      <w:kern w:val="28"/>
      <w:sz w:val="56"/>
      <w:szCs w:val="56"/>
    </w:rPr>
  </w:style>
  <w:style w:type="character" w:customStyle="1" w:styleId="TitelChar">
    <w:name w:val="Titel Char"/>
    <w:aliases w:val="Titel-Niet-gebruiken!-Niet-toegankelijk Char"/>
    <w:basedOn w:val="Standaardalinea-lettertype"/>
    <w:link w:val="Titel"/>
    <w:uiPriority w:val="49"/>
    <w:semiHidden/>
    <w:rsid w:val="00C76F66"/>
    <w:rPr>
      <w:rFonts w:asciiTheme="majorHAnsi" w:eastAsiaTheme="majorEastAsia" w:hAnsiTheme="majorHAnsi"/>
      <w:color w:val="000000" w:themeColor="text2"/>
      <w:spacing w:val="-10"/>
      <w:kern w:val="28"/>
      <w:sz w:val="56"/>
      <w:szCs w:val="56"/>
    </w:rPr>
  </w:style>
  <w:style w:type="paragraph" w:customStyle="1" w:styleId="Standaard-Acc-0pt-voor-0pt-na">
    <w:name w:val="Standaard-Acc-0pt-voor-0pt-na"/>
    <w:basedOn w:val="Standaard"/>
    <w:next w:val="Standaard"/>
    <w:uiPriority w:val="1"/>
    <w:qFormat/>
    <w:rsid w:val="00C76F66"/>
    <w:pPr>
      <w:spacing w:after="0"/>
    </w:pPr>
  </w:style>
  <w:style w:type="paragraph" w:customStyle="1" w:styleId="Standaard-Acc-0pt-voor-22pt-na">
    <w:name w:val="Standaard-Acc-0pt-voor-22pt-na"/>
    <w:basedOn w:val="Standaard"/>
    <w:next w:val="Standaard"/>
    <w:uiPriority w:val="1"/>
    <w:qFormat/>
    <w:rsid w:val="00C76F66"/>
    <w:pPr>
      <w:spacing w:after="440"/>
    </w:pPr>
  </w:style>
  <w:style w:type="paragraph" w:customStyle="1" w:styleId="Standaard-Acc-0pt-voor-33pt-na">
    <w:name w:val="Standaard-Acc-0pt-voor-33pt-na"/>
    <w:basedOn w:val="Standaard"/>
    <w:next w:val="Standaard"/>
    <w:uiPriority w:val="1"/>
    <w:qFormat/>
    <w:rsid w:val="00C76F66"/>
    <w:pPr>
      <w:spacing w:after="660"/>
    </w:pPr>
  </w:style>
  <w:style w:type="paragraph" w:customStyle="1" w:styleId="Standaard-Acc-0pt-voor-44pt-na">
    <w:name w:val="Standaard-Acc-0pt-voor-44pt-na"/>
    <w:basedOn w:val="Standaard"/>
    <w:next w:val="Standaard"/>
    <w:uiPriority w:val="1"/>
    <w:qFormat/>
    <w:rsid w:val="00C76F66"/>
    <w:pPr>
      <w:spacing w:after="880"/>
    </w:pPr>
  </w:style>
  <w:style w:type="paragraph" w:customStyle="1" w:styleId="Standaard-Acc-11pt-voor-0pt-na">
    <w:name w:val="Standaard-Acc-11pt-voor-0pt-na"/>
    <w:basedOn w:val="Standaard"/>
    <w:next w:val="Standaard"/>
    <w:uiPriority w:val="1"/>
    <w:qFormat/>
    <w:rsid w:val="00C76F66"/>
    <w:pPr>
      <w:spacing w:after="0"/>
    </w:pPr>
  </w:style>
  <w:style w:type="paragraph" w:customStyle="1" w:styleId="Standaard-Acc-22pt-voor-0pt-na">
    <w:name w:val="Standaard-Acc-22pt-voor-0pt-na"/>
    <w:basedOn w:val="Standaard"/>
    <w:next w:val="Standaard"/>
    <w:uiPriority w:val="1"/>
    <w:qFormat/>
    <w:rsid w:val="00C76F66"/>
    <w:pPr>
      <w:spacing w:before="440" w:after="0"/>
    </w:pPr>
  </w:style>
  <w:style w:type="paragraph" w:customStyle="1" w:styleId="Standaard-Acc-33pt-voor-0pt-na">
    <w:name w:val="Standaard-Acc-33pt-voor-0pt-na"/>
    <w:basedOn w:val="Standaard"/>
    <w:next w:val="Standaard"/>
    <w:uiPriority w:val="1"/>
    <w:qFormat/>
    <w:rsid w:val="00C76F66"/>
    <w:pPr>
      <w:spacing w:before="660" w:after="0"/>
    </w:pPr>
  </w:style>
  <w:style w:type="paragraph" w:customStyle="1" w:styleId="Standaard-Acc-44pt-voor-0pt-na">
    <w:name w:val="Standaard-Acc-44pt-voor-0pt-na"/>
    <w:basedOn w:val="Standaard"/>
    <w:next w:val="Standaard"/>
    <w:uiPriority w:val="1"/>
    <w:qFormat/>
    <w:rsid w:val="00C76F66"/>
    <w:pPr>
      <w:spacing w:before="880" w:after="0"/>
    </w:pPr>
  </w:style>
  <w:style w:type="paragraph" w:customStyle="1" w:styleId="Titel-AccNooitWordseigenTitelgebruiken">
    <w:name w:val="Titel-Acc (Nooit Word's eigen Titel gebruiken!)"/>
    <w:basedOn w:val="Standaard"/>
    <w:next w:val="Standaard"/>
    <w:semiHidden/>
    <w:qFormat/>
    <w:rsid w:val="00107484"/>
    <w:rPr>
      <w:color w:val="4868EE"/>
      <w:sz w:val="52"/>
    </w:rPr>
  </w:style>
  <w:style w:type="paragraph" w:customStyle="1" w:styleId="Acc-Quotes-uit-onderzoeken-of-van-klanten">
    <w:name w:val="Acc-Quotes-uit-onderzoeken-of-van-klanten"/>
    <w:basedOn w:val="Standaard"/>
    <w:next w:val="Standaard"/>
    <w:uiPriority w:val="3"/>
    <w:qFormat/>
    <w:rsid w:val="009F6967"/>
    <w:pPr>
      <w:keepLines/>
      <w:suppressAutoHyphens/>
      <w:spacing w:before="360" w:after="360"/>
      <w:ind w:left="680" w:right="680"/>
      <w:contextualSpacing/>
    </w:pPr>
    <w:rPr>
      <w:color w:val="4868EE"/>
    </w:rPr>
  </w:style>
  <w:style w:type="paragraph" w:customStyle="1" w:styleId="Acc-Informatieblok-in-tekstvak-0pt-boven">
    <w:name w:val="Acc-Informatieblok-in-tekstvak-0pt-boven"/>
    <w:basedOn w:val="Standaard"/>
    <w:uiPriority w:val="3"/>
    <w:semiHidden/>
    <w:qFormat/>
    <w:rsid w:val="00C76F66"/>
    <w:pPr>
      <w:spacing w:after="0"/>
    </w:pPr>
    <w:rPr>
      <w:sz w:val="20"/>
    </w:rPr>
  </w:style>
  <w:style w:type="paragraph" w:customStyle="1" w:styleId="Acc-Informatieblok-in-tekstvak-6pt-boven">
    <w:name w:val="Acc-Informatieblok-in-tekstvak-6pt-boven"/>
    <w:basedOn w:val="Acc-Informatieblok-in-tekstvak-0pt-boven"/>
    <w:next w:val="Acc-Informatieblok-in-tekstvak-0pt-boven"/>
    <w:uiPriority w:val="3"/>
    <w:semiHidden/>
    <w:qFormat/>
    <w:rsid w:val="00C76F66"/>
    <w:pPr>
      <w:spacing w:before="120"/>
    </w:pPr>
  </w:style>
  <w:style w:type="paragraph" w:styleId="Kopbronvermelding">
    <w:name w:val="toa heading"/>
    <w:aliases w:val="Kop bronvermelding-Acc-(is Kop-1)"/>
    <w:basedOn w:val="Standaard"/>
    <w:next w:val="Standaard"/>
    <w:uiPriority w:val="9"/>
    <w:semiHidden/>
    <w:unhideWhenUsed/>
    <w:qFormat/>
    <w:rsid w:val="00107484"/>
    <w:pPr>
      <w:keepNext/>
      <w:keepLines/>
      <w:spacing w:before="440"/>
    </w:pPr>
    <w:rPr>
      <w:rFonts w:asciiTheme="majorHAnsi" w:eastAsiaTheme="majorEastAsia" w:hAnsiTheme="majorHAnsi"/>
      <w:bCs/>
      <w:color w:val="4868EE"/>
      <w:sz w:val="34"/>
    </w:rPr>
  </w:style>
  <w:style w:type="character" w:styleId="Subtielebenadrukking">
    <w:name w:val="Subtle Emphasis"/>
    <w:basedOn w:val="Standaardalinea-lettertype"/>
    <w:uiPriority w:val="49"/>
    <w:semiHidden/>
    <w:qFormat/>
    <w:rsid w:val="00C76F66"/>
    <w:rPr>
      <w:i/>
      <w:iCs/>
      <w:color w:val="000000" w:themeColor="text1"/>
    </w:rPr>
  </w:style>
  <w:style w:type="character" w:styleId="Subtieleverwijzing">
    <w:name w:val="Subtle Reference"/>
    <w:basedOn w:val="Standaardalinea-lettertype"/>
    <w:uiPriority w:val="49"/>
    <w:semiHidden/>
    <w:qFormat/>
    <w:rsid w:val="00C76F66"/>
    <w:rPr>
      <w:smallCaps/>
      <w:color w:val="000000" w:themeColor="text1"/>
    </w:rPr>
  </w:style>
  <w:style w:type="paragraph" w:styleId="Koptekst">
    <w:name w:val="header"/>
    <w:basedOn w:val="Standaard"/>
    <w:link w:val="KoptekstChar"/>
    <w:uiPriority w:val="19"/>
    <w:semiHidden/>
    <w:rsid w:val="000C109F"/>
    <w:pPr>
      <w:tabs>
        <w:tab w:val="center" w:pos="4536"/>
        <w:tab w:val="right" w:pos="9072"/>
      </w:tabs>
      <w:spacing w:after="0" w:line="240" w:lineRule="auto"/>
    </w:pPr>
  </w:style>
  <w:style w:type="character" w:customStyle="1" w:styleId="KoptekstChar">
    <w:name w:val="Koptekst Char"/>
    <w:basedOn w:val="Standaardalinea-lettertype"/>
    <w:link w:val="Koptekst"/>
    <w:uiPriority w:val="19"/>
    <w:semiHidden/>
    <w:rsid w:val="004C1425"/>
    <w:rPr>
      <w:sz w:val="22"/>
    </w:rPr>
  </w:style>
  <w:style w:type="character" w:styleId="Tekstvantijdelijkeaanduiding">
    <w:name w:val="Placeholder Text"/>
    <w:basedOn w:val="Standaardalinea-lettertype"/>
    <w:uiPriority w:val="99"/>
    <w:semiHidden/>
    <w:rsid w:val="006D60E6"/>
    <w:rPr>
      <w:color w:val="666666"/>
    </w:rPr>
  </w:style>
  <w:style w:type="character" w:styleId="GevolgdeHyperlink">
    <w:name w:val="FollowedHyperlink"/>
    <w:basedOn w:val="Standaardalinea-lettertype"/>
    <w:uiPriority w:val="18"/>
    <w:rsid w:val="009F6967"/>
    <w:rPr>
      <w:color w:val="108670"/>
      <w:u w:val="single"/>
    </w:rPr>
  </w:style>
  <w:style w:type="paragraph" w:customStyle="1" w:styleId="Memo-Standaard-met-lijn-eronder">
    <w:name w:val="Memo-Standaard-met-lijn-eronder"/>
    <w:basedOn w:val="Standaard"/>
    <w:uiPriority w:val="2"/>
    <w:rsid w:val="004C1425"/>
    <w:pPr>
      <w:pBdr>
        <w:bottom w:val="single" w:sz="6" w:space="13" w:color="4868EE" w:themeColor="accent1"/>
      </w:pBdr>
      <w:spacing w:after="120"/>
    </w:pPr>
  </w:style>
  <w:style w:type="paragraph" w:customStyle="1" w:styleId="Memotitel">
    <w:name w:val="Memotitel"/>
    <w:basedOn w:val="Titel-AccNooitWordseigenTitelgebruiken"/>
    <w:uiPriority w:val="1"/>
    <w:rsid w:val="009F6967"/>
    <w:pPr>
      <w:jc w:val="center"/>
    </w:pPr>
    <w:rPr>
      <w:sz w:val="40"/>
    </w:rPr>
  </w:style>
  <w:style w:type="paragraph" w:customStyle="1" w:styleId="Standaard-Acc-0pt-voor-16pt-na">
    <w:name w:val="Standaard-Acc-0pt-voor-16pt-na"/>
    <w:basedOn w:val="Standaard"/>
    <w:next w:val="Standaard"/>
    <w:uiPriority w:val="1"/>
    <w:qFormat/>
    <w:rsid w:val="00C76F66"/>
    <w:pPr>
      <w:spacing w:after="320"/>
    </w:pPr>
  </w:style>
  <w:style w:type="paragraph" w:customStyle="1" w:styleId="Standaard-Acc-16pt-voor-0pt-na">
    <w:name w:val="Standaard-Acc-16pt-voor-0pt-na"/>
    <w:basedOn w:val="Standaard"/>
    <w:uiPriority w:val="1"/>
    <w:qFormat/>
    <w:rsid w:val="00C76F66"/>
    <w:pPr>
      <w:spacing w:before="320" w:after="0"/>
    </w:pPr>
    <w:rPr>
      <w:noProof/>
    </w:rPr>
  </w:style>
  <w:style w:type="paragraph" w:styleId="Bloktekst">
    <w:name w:val="Block Text"/>
    <w:basedOn w:val="Standaard"/>
    <w:uiPriority w:val="99"/>
    <w:semiHidden/>
    <w:unhideWhenUsed/>
    <w:rsid w:val="00107484"/>
    <w:pPr>
      <w:pBdr>
        <w:top w:val="single" w:sz="2" w:space="10" w:color="4868EE" w:themeColor="accent1"/>
        <w:left w:val="single" w:sz="2" w:space="10" w:color="4868EE" w:themeColor="accent1"/>
        <w:bottom w:val="single" w:sz="2" w:space="10" w:color="4868EE" w:themeColor="accent1"/>
        <w:right w:val="single" w:sz="2" w:space="10" w:color="4868EE" w:themeColor="accent1"/>
      </w:pBdr>
      <w:ind w:left="1152" w:right="1152"/>
    </w:pPr>
    <w:rPr>
      <w:rFonts w:asciiTheme="minorHAnsi" w:eastAsiaTheme="minorEastAsia" w:hAnsiTheme="minorHAnsi" w:cstheme="minorBidi"/>
      <w:i/>
      <w:iCs/>
      <w:color w:val="4868EE"/>
    </w:rPr>
  </w:style>
  <w:style w:type="character" w:styleId="Hashtag">
    <w:name w:val="Hashtag"/>
    <w:basedOn w:val="Standaardalinea-lettertype"/>
    <w:uiPriority w:val="99"/>
    <w:semiHidden/>
    <w:unhideWhenUsed/>
    <w:rsid w:val="00107484"/>
    <w:rPr>
      <w:color w:val="4868EE"/>
      <w:shd w:val="clear" w:color="auto" w:fill="E1DFDD"/>
    </w:rPr>
  </w:style>
  <w:style w:type="character" w:styleId="SmartLink">
    <w:name w:val="Smart Link"/>
    <w:basedOn w:val="Standaardalinea-lettertype"/>
    <w:uiPriority w:val="99"/>
    <w:semiHidden/>
    <w:unhideWhenUsed/>
    <w:rsid w:val="00107484"/>
    <w:rPr>
      <w:color w:val="4868EE"/>
      <w:u w:val="single"/>
      <w:shd w:val="clear" w:color="auto" w:fill="F3F2F1"/>
    </w:rPr>
  </w:style>
  <w:style w:type="character" w:styleId="Vermelding">
    <w:name w:val="Mention"/>
    <w:basedOn w:val="Standaardalinea-lettertype"/>
    <w:uiPriority w:val="99"/>
    <w:semiHidden/>
    <w:unhideWhenUsed/>
    <w:rsid w:val="00107484"/>
    <w:rPr>
      <w:color w:val="4868EE"/>
      <w:shd w:val="clear" w:color="auto" w:fill="E1DFDD"/>
    </w:rPr>
  </w:style>
  <w:style w:type="table" w:styleId="Tabelraster">
    <w:name w:val="Table Grid"/>
    <w:basedOn w:val="Standaardtabel"/>
    <w:uiPriority w:val="39"/>
    <w:rsid w:val="00734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352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Onopgelostemelding">
    <w:name w:val="Unresolved Mention"/>
    <w:basedOn w:val="Standaardalinea-lettertype"/>
    <w:uiPriority w:val="99"/>
    <w:semiHidden/>
    <w:unhideWhenUsed/>
    <w:rsid w:val="00EE3815"/>
    <w:rPr>
      <w:color w:val="605E5C"/>
      <w:shd w:val="clear" w:color="auto" w:fill="E1DFDD"/>
    </w:rPr>
  </w:style>
  <w:style w:type="paragraph" w:styleId="Revisie">
    <w:name w:val="Revision"/>
    <w:hidden/>
    <w:uiPriority w:val="99"/>
    <w:semiHidden/>
    <w:rsid w:val="00D177DD"/>
    <w:pPr>
      <w:spacing w:after="0" w:line="240" w:lineRule="auto"/>
    </w:pPr>
    <w:rPr>
      <w:sz w:val="22"/>
    </w:rPr>
  </w:style>
  <w:style w:type="character" w:styleId="Verwijzingopmerking">
    <w:name w:val="annotation reference"/>
    <w:basedOn w:val="Standaardalinea-lettertype"/>
    <w:uiPriority w:val="99"/>
    <w:semiHidden/>
    <w:unhideWhenUsed/>
    <w:rsid w:val="00D177DD"/>
    <w:rPr>
      <w:sz w:val="16"/>
      <w:szCs w:val="16"/>
    </w:rPr>
  </w:style>
  <w:style w:type="paragraph" w:styleId="Tekstopmerking">
    <w:name w:val="annotation text"/>
    <w:basedOn w:val="Standaard"/>
    <w:link w:val="TekstopmerkingChar"/>
    <w:uiPriority w:val="99"/>
    <w:unhideWhenUsed/>
    <w:rsid w:val="00D177DD"/>
    <w:pPr>
      <w:spacing w:line="240" w:lineRule="auto"/>
    </w:pPr>
    <w:rPr>
      <w:sz w:val="20"/>
      <w:szCs w:val="20"/>
    </w:rPr>
  </w:style>
  <w:style w:type="character" w:customStyle="1" w:styleId="TekstopmerkingChar">
    <w:name w:val="Tekst opmerking Char"/>
    <w:basedOn w:val="Standaardalinea-lettertype"/>
    <w:link w:val="Tekstopmerking"/>
    <w:uiPriority w:val="99"/>
    <w:rsid w:val="00D177DD"/>
    <w:rPr>
      <w:sz w:val="20"/>
      <w:szCs w:val="20"/>
    </w:rPr>
  </w:style>
  <w:style w:type="paragraph" w:styleId="Onderwerpvanopmerking">
    <w:name w:val="annotation subject"/>
    <w:basedOn w:val="Tekstopmerking"/>
    <w:next w:val="Tekstopmerking"/>
    <w:link w:val="OnderwerpvanopmerkingChar"/>
    <w:uiPriority w:val="99"/>
    <w:semiHidden/>
    <w:unhideWhenUsed/>
    <w:rsid w:val="00D177DD"/>
    <w:rPr>
      <w:b/>
      <w:bCs/>
    </w:rPr>
  </w:style>
  <w:style w:type="character" w:customStyle="1" w:styleId="OnderwerpvanopmerkingChar">
    <w:name w:val="Onderwerp van opmerking Char"/>
    <w:basedOn w:val="TekstopmerkingChar"/>
    <w:link w:val="Onderwerpvanopmerking"/>
    <w:uiPriority w:val="99"/>
    <w:semiHidden/>
    <w:rsid w:val="00D177D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accessibility.nl/sector/mkb/Hoe%20houd%20je%20je%20website%20toegankelijk%3F" TargetMode="Externa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geels\Bartim&#233;us\Accessibility%20-%20Word-sjablonen-2025\Brief%20en%20memo\Acc-Intern-Memo.dotx" TargetMode="External"/></Relationships>
</file>

<file path=word/theme/theme1.xml><?xml version="1.0" encoding="utf-8"?>
<a:theme xmlns:a="http://schemas.openxmlformats.org/drawingml/2006/main" name="Acc-Word-12-5-25">
  <a:themeElements>
    <a:clrScheme name="Acc-huisstijl-17-6-2025">
      <a:dk1>
        <a:srgbClr val="000000"/>
      </a:dk1>
      <a:lt1>
        <a:srgbClr val="FFFFFF"/>
      </a:lt1>
      <a:dk2>
        <a:srgbClr val="000000"/>
      </a:dk2>
      <a:lt2>
        <a:srgbClr val="FFFFFF"/>
      </a:lt2>
      <a:accent1>
        <a:srgbClr val="4868EE"/>
      </a:accent1>
      <a:accent2>
        <a:srgbClr val="108670"/>
      </a:accent2>
      <a:accent3>
        <a:srgbClr val="131B56"/>
      </a:accent3>
      <a:accent4>
        <a:srgbClr val="CD4D00"/>
      </a:accent4>
      <a:accent5>
        <a:srgbClr val="766A9E"/>
      </a:accent5>
      <a:accent6>
        <a:srgbClr val="FFB800"/>
      </a:accent6>
      <a:hlink>
        <a:srgbClr val="2B50EC"/>
      </a:hlink>
      <a:folHlink>
        <a:srgbClr val="108670"/>
      </a:folHlink>
    </a:clrScheme>
    <a:fontScheme name="Accessbility Verdan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5016CD21C50F4FA2E6D6D6A3B87310" ma:contentTypeVersion="20" ma:contentTypeDescription="Een nieuw document maken." ma:contentTypeScope="" ma:versionID="7bfd37b2d57a4243013b283cf1475283">
  <xsd:schema xmlns:xsd="http://www.w3.org/2001/XMLSchema" xmlns:xs="http://www.w3.org/2001/XMLSchema" xmlns:p="http://schemas.microsoft.com/office/2006/metadata/properties" xmlns:ns2="c943f701-3070-4014-93cc-e1a70bea7440" xmlns:ns3="1263c341-9713-4178-8275-9acf484fd0e5" xmlns:ns4="9b6572fc-fa2b-4547-9ddf-896420785c3e" targetNamespace="http://schemas.microsoft.com/office/2006/metadata/properties" ma:root="true" ma:fieldsID="0eea935bc52ce7f49403aa1a59bfbae3" ns2:_="" ns3:_="" ns4:_="">
    <xsd:import namespace="c943f701-3070-4014-93cc-e1a70bea7440"/>
    <xsd:import namespace="1263c341-9713-4178-8275-9acf484fd0e5"/>
    <xsd:import namespace="9b6572fc-fa2b-4547-9ddf-896420785c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3f701-3070-4014-93cc-e1a70bea7440"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263c341-9713-4178-8275-9acf484fd0e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1ed76d20-58a8-4b1f-9877-7679a2579ca8"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Afmeldingsstatus" ma:internalName="Afmeldings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72fc-fa2b-4547-9ddf-896420785c3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a0826c7-b843-4584-8746-1a60857b3873}" ma:internalName="TaxCatchAll" ma:showField="CatchAllData" ma:web="c943f701-3070-4014-93cc-e1a70bea7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b6572fc-fa2b-4547-9ddf-896420785c3e" xsi:nil="true"/>
    <lcf76f155ced4ddcb4097134ff3c332f xmlns="1263c341-9713-4178-8275-9acf484fd0e5">
      <Terms xmlns="http://schemas.microsoft.com/office/infopath/2007/PartnerControls"/>
    </lcf76f155ced4ddcb4097134ff3c332f>
    <_Flow_SignoffStatus xmlns="1263c341-9713-4178-8275-9acf484fd0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489014-87D1-4ECD-85D4-D992FE983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3f701-3070-4014-93cc-e1a70bea7440"/>
    <ds:schemaRef ds:uri="1263c341-9713-4178-8275-9acf484fd0e5"/>
    <ds:schemaRef ds:uri="9b6572fc-fa2b-4547-9ddf-896420785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947810-1BF6-4219-BE57-F3FB54C2EC2C}">
  <ds:schemaRefs>
    <ds:schemaRef ds:uri="http://schemas.microsoft.com/office/2006/metadata/properties"/>
    <ds:schemaRef ds:uri="http://schemas.microsoft.com/office/infopath/2007/PartnerControls"/>
    <ds:schemaRef ds:uri="9b6572fc-fa2b-4547-9ddf-896420785c3e"/>
    <ds:schemaRef ds:uri="1263c341-9713-4178-8275-9acf484fd0e5"/>
  </ds:schemaRefs>
</ds:datastoreItem>
</file>

<file path=customXml/itemProps3.xml><?xml version="1.0" encoding="utf-8"?>
<ds:datastoreItem xmlns:ds="http://schemas.openxmlformats.org/officeDocument/2006/customXml" ds:itemID="{205F7A24-FCC6-43B1-9702-6246528A8AB3}">
  <ds:schemaRefs>
    <ds:schemaRef ds:uri="http://schemas.microsoft.com/sharepoint/v3/contenttype/forms"/>
  </ds:schemaRefs>
</ds:datastoreItem>
</file>

<file path=docMetadata/LabelInfo.xml><?xml version="1.0" encoding="utf-8"?>
<clbl:labelList xmlns:clbl="http://schemas.microsoft.com/office/2020/mipLabelMetadata">
  <clbl:label id="{6388233e-eab9-4bfa-ba11-cc67e80f819e}" enabled="0" method="" siteId="{6388233e-eab9-4bfa-ba11-cc67e80f819e}" removed="1"/>
</clbl:labelList>
</file>

<file path=docProps/app.xml><?xml version="1.0" encoding="utf-8"?>
<Properties xmlns="http://schemas.openxmlformats.org/officeDocument/2006/extended-properties" xmlns:vt="http://schemas.openxmlformats.org/officeDocument/2006/docPropsVTypes">
  <Template>Acc-Intern-Memo.dotx</Template>
  <TotalTime>153</TotalTime>
  <Pages>3</Pages>
  <Words>771</Words>
  <Characters>4245</Characters>
  <Application>Microsoft Office Word</Application>
  <DocSecurity>0</DocSecurity>
  <Lines>35</Lines>
  <Paragraphs>10</Paragraphs>
  <ScaleCrop>false</ScaleCrop>
  <HeadingPairs>
    <vt:vector size="2" baseType="variant">
      <vt:variant>
        <vt:lpstr>Titel</vt:lpstr>
      </vt:variant>
      <vt:variant>
        <vt:i4>1</vt:i4>
      </vt:variant>
    </vt:vector>
  </HeadingPairs>
  <TitlesOfParts>
    <vt:vector size="1" baseType="lpstr">
      <vt:lpstr>Memo</vt:lpstr>
    </vt:vector>
  </TitlesOfParts>
  <Company/>
  <LinksUpToDate>false</LinksUpToDate>
  <CharactersWithSpaces>5006</CharactersWithSpaces>
  <SharedDoc>false</SharedDoc>
  <HLinks>
    <vt:vector size="6" baseType="variant">
      <vt:variant>
        <vt:i4>3997795</vt:i4>
      </vt:variant>
      <vt:variant>
        <vt:i4>3</vt:i4>
      </vt:variant>
      <vt:variant>
        <vt:i4>0</vt:i4>
      </vt:variant>
      <vt:variant>
        <vt:i4>5</vt:i4>
      </vt:variant>
      <vt:variant>
        <vt:lpwstr>https://www.accessibility.nl/sector/mkb/Hoe houd je je website toegankelijk%3F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kracht van beschrijving - Docent</dc:title>
  <dc:subject/>
  <dc:creator>ajmorenohidalgo@accessibility.nl</dc:creator>
  <cp:keywords/>
  <dc:description/>
  <cp:lastModifiedBy>Moreno Hidalgo, Ana Julia</cp:lastModifiedBy>
  <cp:revision>109</cp:revision>
  <cp:lastPrinted>2025-06-17T17:45:00Z</cp:lastPrinted>
  <dcterms:created xsi:type="dcterms:W3CDTF">2026-03-09T15:09:00Z</dcterms:created>
  <dcterms:modified xsi:type="dcterms:W3CDTF">2026-06-08T08:40:00Z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0x0101006A5016CD21C50F4FA2E6D6D6A3B87310</vt:lpwstr>
  </property>
  <property fmtid="{D5CDD505-2E9C-101B-9397-08002B2CF9AE}" pid="3" name="MediaServiceImageTags">
    <vt:lpwstr/>
  </property>
</Properties>
</file>